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BD7456" w14:textId="77777777" w:rsidR="00972F62" w:rsidRDefault="00972F62" w:rsidP="00972F62">
      <w:pPr>
        <w:jc w:val="center"/>
      </w:pPr>
      <w:r>
        <w:rPr>
          <w:noProof/>
          <w:lang w:val="en-US"/>
        </w:rPr>
        <w:drawing>
          <wp:inline distT="0" distB="0" distL="0" distR="0" wp14:anchorId="3C8EAD8B" wp14:editId="48A47BF2">
            <wp:extent cx="4558598" cy="781717"/>
            <wp:effectExtent l="0" t="0" r="0" b="0"/>
            <wp:docPr id="1" name="Imagen 1" descr="C:\omar.diaz\assets\citibanamex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omar.diaz\assets\citibanamex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96" cy="79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65E" w14:textId="77777777" w:rsidR="00972F62" w:rsidRDefault="00972F62" w:rsidP="00972F62">
      <w:pPr>
        <w:jc w:val="center"/>
      </w:pPr>
      <w:r>
        <w:rPr>
          <w:noProof/>
          <w:lang w:val="en-US"/>
        </w:rPr>
        <w:drawing>
          <wp:inline distT="0" distB="0" distL="0" distR="0" wp14:anchorId="6933D392" wp14:editId="04486E05">
            <wp:extent cx="3595015" cy="603850"/>
            <wp:effectExtent l="0" t="0" r="571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98" cy="62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A6CB" w14:textId="77777777" w:rsidR="00972F62" w:rsidRDefault="00972F62" w:rsidP="00972F62">
      <w:pPr>
        <w:jc w:val="center"/>
      </w:pPr>
    </w:p>
    <w:p w14:paraId="654BA0FF" w14:textId="77777777" w:rsidR="00972F62" w:rsidRPr="00E7032F" w:rsidRDefault="00E7032F" w:rsidP="00972F62">
      <w:pPr>
        <w:pStyle w:val="Ttulo"/>
        <w:spacing w:after="0"/>
        <w:jc w:val="center"/>
        <w:rPr>
          <w:lang w:val="en-US"/>
        </w:rPr>
      </w:pPr>
      <w:r w:rsidRPr="00E7032F">
        <w:rPr>
          <w:lang w:val="en-US"/>
        </w:rPr>
        <w:t>Software Requirements Specification</w:t>
      </w:r>
    </w:p>
    <w:p w14:paraId="7C69BDAE" w14:textId="54B2FA30" w:rsidR="009060EC" w:rsidRDefault="00314416" w:rsidP="00E7032F">
      <w:pPr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Entitlements and Roles Service</w:t>
      </w:r>
    </w:p>
    <w:p w14:paraId="20E8BB39" w14:textId="33FFEE67" w:rsidR="00E7032F" w:rsidRPr="00E7032F" w:rsidRDefault="00E7032F" w:rsidP="00E7032F">
      <w:pPr>
        <w:jc w:val="center"/>
        <w:rPr>
          <w:b/>
          <w:sz w:val="28"/>
          <w:lang w:val="en-US"/>
        </w:rPr>
      </w:pPr>
      <w:r w:rsidRPr="00E7032F">
        <w:rPr>
          <w:b/>
          <w:sz w:val="28"/>
          <w:lang w:val="en-US"/>
        </w:rPr>
        <w:t>Version</w:t>
      </w:r>
      <w:r w:rsidR="00A564A5">
        <w:rPr>
          <w:b/>
          <w:sz w:val="28"/>
          <w:lang w:val="en-US"/>
        </w:rPr>
        <w:t xml:space="preserve"> 1.1</w:t>
      </w:r>
    </w:p>
    <w:p w14:paraId="50473613" w14:textId="77777777" w:rsidR="00972F62" w:rsidRPr="00E7032F" w:rsidRDefault="00972F62" w:rsidP="00972F62">
      <w:pPr>
        <w:pStyle w:val="Ttulo"/>
        <w:spacing w:after="0"/>
        <w:jc w:val="center"/>
        <w:rPr>
          <w:lang w:val="en-US"/>
        </w:rPr>
      </w:pPr>
      <w:r w:rsidRPr="00E7032F">
        <w:rPr>
          <w:lang w:val="en-US"/>
        </w:rPr>
        <w:t>Payments Gateway</w:t>
      </w:r>
    </w:p>
    <w:p w14:paraId="56F261D3" w14:textId="77777777" w:rsidR="00972F62" w:rsidRPr="00E7032F" w:rsidRDefault="00972F62">
      <w:pPr>
        <w:rPr>
          <w:lang w:val="en-US"/>
        </w:rPr>
      </w:pPr>
    </w:p>
    <w:p w14:paraId="2B9FBD36" w14:textId="77777777" w:rsidR="00972F62" w:rsidRPr="00E7032F" w:rsidRDefault="00972F62">
      <w:pPr>
        <w:rPr>
          <w:lang w:val="en-US"/>
        </w:rPr>
        <w:sectPr w:rsidR="00972F62" w:rsidRPr="00E7032F" w:rsidSect="00972F62">
          <w:headerReference w:type="default" r:id="rId10"/>
          <w:footerReference w:type="default" r:id="rId11"/>
          <w:pgSz w:w="12240" w:h="15840" w:code="1"/>
          <w:pgMar w:top="1701" w:right="851" w:bottom="1418" w:left="851" w:header="709" w:footer="709" w:gutter="0"/>
          <w:cols w:space="708"/>
          <w:vAlign w:val="center"/>
          <w:docGrid w:linePitch="360"/>
        </w:sectPr>
      </w:pPr>
    </w:p>
    <w:p w14:paraId="2E01C823" w14:textId="77777777" w:rsidR="003716A4" w:rsidRDefault="003716A4">
      <w:pPr>
        <w:rPr>
          <w:b/>
          <w:sz w:val="28"/>
          <w:lang w:val="en-US"/>
        </w:rPr>
      </w:pPr>
    </w:p>
    <w:p w14:paraId="2A2A8720" w14:textId="00FABBC3" w:rsidR="00076788" w:rsidRPr="00D12F4E" w:rsidRDefault="00D12F4E">
      <w:pPr>
        <w:rPr>
          <w:b/>
          <w:sz w:val="28"/>
          <w:lang w:val="en-US"/>
        </w:rPr>
      </w:pPr>
      <w:r w:rsidRPr="00D12F4E">
        <w:rPr>
          <w:b/>
          <w:sz w:val="28"/>
          <w:lang w:val="en-US"/>
        </w:rPr>
        <w:t>Table of Contents</w:t>
      </w:r>
    </w:p>
    <w:p w14:paraId="450AAD91" w14:textId="7318CE37" w:rsidR="00436F79" w:rsidRDefault="00D12F4E">
      <w:pPr>
        <w:pStyle w:val="TDC1"/>
        <w:rPr>
          <w:rFonts w:eastAsiaTheme="minorEastAsia"/>
          <w:noProof/>
          <w:sz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522018108" w:history="1">
        <w:r w:rsidR="00436F79" w:rsidRPr="00CE077E">
          <w:rPr>
            <w:rStyle w:val="Hipervnculo"/>
            <w:noProof/>
          </w:rPr>
          <w:t>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Introduction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_Toc522018108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5</w:t>
        </w:r>
        <w:r w:rsidR="00436F79">
          <w:rPr>
            <w:noProof/>
            <w:webHidden/>
          </w:rPr>
          <w:fldChar w:fldCharType="end"/>
        </w:r>
      </w:hyperlink>
    </w:p>
    <w:p w14:paraId="45B1790E" w14:textId="6F2BD3E9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09" w:history="1">
        <w:r w:rsidR="00436F79" w:rsidRPr="00CE077E">
          <w:rPr>
            <w:rStyle w:val="Hipervnculo"/>
            <w:noProof/>
          </w:rPr>
          <w:t>1.1.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Purpose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_Toc522018109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5</w:t>
        </w:r>
        <w:r w:rsidR="00436F79">
          <w:rPr>
            <w:noProof/>
            <w:webHidden/>
          </w:rPr>
          <w:fldChar w:fldCharType="end"/>
        </w:r>
      </w:hyperlink>
    </w:p>
    <w:p w14:paraId="447DDEB5" w14:textId="20A48D9C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0" w:history="1">
        <w:r w:rsidR="00436F79" w:rsidRPr="00CE077E">
          <w:rPr>
            <w:rStyle w:val="Hipervnculo"/>
            <w:noProof/>
          </w:rPr>
          <w:t>1.2.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Document Conventions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_Toc522018110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5</w:t>
        </w:r>
        <w:r w:rsidR="00436F79">
          <w:rPr>
            <w:noProof/>
            <w:webHidden/>
          </w:rPr>
          <w:fldChar w:fldCharType="end"/>
        </w:r>
      </w:hyperlink>
    </w:p>
    <w:p w14:paraId="2BD5B0AE" w14:textId="09CE0F30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1" w:history="1">
        <w:r w:rsidR="00436F79" w:rsidRPr="00CE077E">
          <w:rPr>
            <w:rStyle w:val="Hipervnculo"/>
            <w:noProof/>
          </w:rPr>
          <w:t>1.3.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Intended Audience and Reading Suggestions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_Toc522018111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5</w:t>
        </w:r>
        <w:r w:rsidR="00436F79">
          <w:rPr>
            <w:noProof/>
            <w:webHidden/>
          </w:rPr>
          <w:fldChar w:fldCharType="end"/>
        </w:r>
      </w:hyperlink>
    </w:p>
    <w:p w14:paraId="3FE7BE68" w14:textId="15EB4E21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2" w:history="1">
        <w:r w:rsidR="00436F79" w:rsidRPr="00CE077E">
          <w:rPr>
            <w:rStyle w:val="Hipervnculo"/>
            <w:noProof/>
          </w:rPr>
          <w:t>1.4.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Product Scope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_Toc522018112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5</w:t>
        </w:r>
        <w:r w:rsidR="00436F79">
          <w:rPr>
            <w:noProof/>
            <w:webHidden/>
          </w:rPr>
          <w:fldChar w:fldCharType="end"/>
        </w:r>
      </w:hyperlink>
    </w:p>
    <w:p w14:paraId="3880624A" w14:textId="08934864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3" w:history="1">
        <w:r w:rsidR="00436F79" w:rsidRPr="00CE077E">
          <w:rPr>
            <w:rStyle w:val="Hipervnculo"/>
            <w:noProof/>
          </w:rPr>
          <w:t>1.5.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References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_Toc522018113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5</w:t>
        </w:r>
        <w:r w:rsidR="00436F79">
          <w:rPr>
            <w:noProof/>
            <w:webHidden/>
          </w:rPr>
          <w:fldChar w:fldCharType="end"/>
        </w:r>
      </w:hyperlink>
    </w:p>
    <w:p w14:paraId="304787CD" w14:textId="407BBE57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4" w:history="1">
        <w:r w:rsidR="00436F79" w:rsidRPr="00CE077E">
          <w:rPr>
            <w:rStyle w:val="Hipervnculo"/>
            <w:noProof/>
          </w:rPr>
          <w:t>1.6.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Overview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_Toc522018114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5</w:t>
        </w:r>
        <w:r w:rsidR="00436F79">
          <w:rPr>
            <w:noProof/>
            <w:webHidden/>
          </w:rPr>
          <w:fldChar w:fldCharType="end"/>
        </w:r>
      </w:hyperlink>
    </w:p>
    <w:p w14:paraId="433191EC" w14:textId="0EEC7DF8" w:rsidR="00436F79" w:rsidRDefault="003D0EBB">
      <w:pPr>
        <w:pStyle w:val="TDC1"/>
        <w:rPr>
          <w:rFonts w:eastAsiaTheme="minorEastAsia"/>
          <w:noProof/>
          <w:sz w:val="22"/>
          <w:lang w:val="en-US"/>
        </w:rPr>
      </w:pPr>
      <w:hyperlink w:anchor="_Toc522018115" w:history="1">
        <w:r w:rsidR="00436F79" w:rsidRPr="00CE077E">
          <w:rPr>
            <w:rStyle w:val="Hipervnculo"/>
            <w:noProof/>
          </w:rPr>
          <w:t>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Overall Description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_Toc522018115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5</w:t>
        </w:r>
        <w:r w:rsidR="00436F79">
          <w:rPr>
            <w:noProof/>
            <w:webHidden/>
          </w:rPr>
          <w:fldChar w:fldCharType="end"/>
        </w:r>
      </w:hyperlink>
    </w:p>
    <w:p w14:paraId="5FB7EB64" w14:textId="3D8945B4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6" w:history="1">
        <w:r w:rsidR="00436F79" w:rsidRPr="00CE077E">
          <w:rPr>
            <w:rStyle w:val="Hipervnculo"/>
            <w:noProof/>
          </w:rPr>
          <w:t>2.1.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Product Perspective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_Toc522018116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6</w:t>
        </w:r>
        <w:r w:rsidR="00436F79">
          <w:rPr>
            <w:noProof/>
            <w:webHidden/>
          </w:rPr>
          <w:fldChar w:fldCharType="end"/>
        </w:r>
      </w:hyperlink>
    </w:p>
    <w:p w14:paraId="2DCE414F" w14:textId="7DC2E5B9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7" w:history="1">
        <w:r w:rsidR="00436F79" w:rsidRPr="00CE077E">
          <w:rPr>
            <w:rStyle w:val="Hipervnculo"/>
            <w:noProof/>
          </w:rPr>
          <w:t>2.2.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Product Functions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_Toc522018117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6</w:t>
        </w:r>
        <w:r w:rsidR="00436F79">
          <w:rPr>
            <w:noProof/>
            <w:webHidden/>
          </w:rPr>
          <w:fldChar w:fldCharType="end"/>
        </w:r>
      </w:hyperlink>
    </w:p>
    <w:p w14:paraId="5CAC2F57" w14:textId="59AB411B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8" w:history="1">
        <w:r w:rsidR="00436F79" w:rsidRPr="00CE077E">
          <w:rPr>
            <w:rStyle w:val="Hipervnculo"/>
            <w:noProof/>
          </w:rPr>
          <w:t>2.3.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User Classes and Characteristics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_Toc522018118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6</w:t>
        </w:r>
        <w:r w:rsidR="00436F79">
          <w:rPr>
            <w:noProof/>
            <w:webHidden/>
          </w:rPr>
          <w:fldChar w:fldCharType="end"/>
        </w:r>
      </w:hyperlink>
    </w:p>
    <w:p w14:paraId="54A10CEC" w14:textId="0F4E510D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19" w:history="1">
        <w:r w:rsidR="00436F79" w:rsidRPr="00CE077E">
          <w:rPr>
            <w:rStyle w:val="Hipervnculo"/>
            <w:noProof/>
          </w:rPr>
          <w:t>2.4.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Operating Environment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_Toc522018119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7</w:t>
        </w:r>
        <w:r w:rsidR="00436F79">
          <w:rPr>
            <w:noProof/>
            <w:webHidden/>
          </w:rPr>
          <w:fldChar w:fldCharType="end"/>
        </w:r>
      </w:hyperlink>
    </w:p>
    <w:p w14:paraId="41799E4A" w14:textId="7E84B0F1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20" w:history="1">
        <w:r w:rsidR="00436F79" w:rsidRPr="00CE077E">
          <w:rPr>
            <w:rStyle w:val="Hipervnculo"/>
            <w:noProof/>
          </w:rPr>
          <w:t>2.5.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Design and Implementation Constraints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_Toc522018120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7</w:t>
        </w:r>
        <w:r w:rsidR="00436F79">
          <w:rPr>
            <w:noProof/>
            <w:webHidden/>
          </w:rPr>
          <w:fldChar w:fldCharType="end"/>
        </w:r>
      </w:hyperlink>
    </w:p>
    <w:p w14:paraId="71BA4D94" w14:textId="7F37263D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21" w:history="1">
        <w:r w:rsidR="00436F79" w:rsidRPr="00CE077E">
          <w:rPr>
            <w:rStyle w:val="Hipervnculo"/>
            <w:noProof/>
          </w:rPr>
          <w:t>2.6.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User Documentation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_Toc522018121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7</w:t>
        </w:r>
        <w:r w:rsidR="00436F79">
          <w:rPr>
            <w:noProof/>
            <w:webHidden/>
          </w:rPr>
          <w:fldChar w:fldCharType="end"/>
        </w:r>
      </w:hyperlink>
    </w:p>
    <w:p w14:paraId="133F18A9" w14:textId="7461FD6C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22" w:history="1">
        <w:r w:rsidR="00436F79" w:rsidRPr="00CE077E">
          <w:rPr>
            <w:rStyle w:val="Hipervnculo"/>
            <w:noProof/>
          </w:rPr>
          <w:t>2.7.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Assumptions and Dependencies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_Toc522018122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7</w:t>
        </w:r>
        <w:r w:rsidR="00436F79">
          <w:rPr>
            <w:noProof/>
            <w:webHidden/>
          </w:rPr>
          <w:fldChar w:fldCharType="end"/>
        </w:r>
      </w:hyperlink>
    </w:p>
    <w:p w14:paraId="76A1C277" w14:textId="507FA4F9" w:rsidR="00436F79" w:rsidRDefault="003D0EBB">
      <w:pPr>
        <w:pStyle w:val="TDC1"/>
        <w:rPr>
          <w:rFonts w:eastAsiaTheme="minorEastAsia"/>
          <w:noProof/>
          <w:sz w:val="22"/>
          <w:lang w:val="en-US"/>
        </w:rPr>
      </w:pPr>
      <w:hyperlink w:anchor="_Toc522018123" w:history="1">
        <w:r w:rsidR="00436F79" w:rsidRPr="00CE077E">
          <w:rPr>
            <w:rStyle w:val="Hipervnculo"/>
            <w:noProof/>
          </w:rPr>
          <w:t>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External Interface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_Toc522018123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8</w:t>
        </w:r>
        <w:r w:rsidR="00436F79">
          <w:rPr>
            <w:noProof/>
            <w:webHidden/>
          </w:rPr>
          <w:fldChar w:fldCharType="end"/>
        </w:r>
      </w:hyperlink>
    </w:p>
    <w:p w14:paraId="36AE3C7A" w14:textId="58BDDE83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24" w:history="1">
        <w:r w:rsidR="00436F79" w:rsidRPr="00CE077E">
          <w:rPr>
            <w:rStyle w:val="Hipervnculo"/>
            <w:noProof/>
          </w:rPr>
          <w:t>3.1.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User Interfaces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_Toc522018124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8</w:t>
        </w:r>
        <w:r w:rsidR="00436F79">
          <w:rPr>
            <w:noProof/>
            <w:webHidden/>
          </w:rPr>
          <w:fldChar w:fldCharType="end"/>
        </w:r>
      </w:hyperlink>
    </w:p>
    <w:p w14:paraId="5552E7DD" w14:textId="7B59F4BE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25" w:history="1">
        <w:r w:rsidR="00436F79" w:rsidRPr="00CE077E">
          <w:rPr>
            <w:rStyle w:val="Hipervnculo"/>
            <w:noProof/>
          </w:rPr>
          <w:t>3.2.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Hardware Interfaces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_Toc522018125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9</w:t>
        </w:r>
        <w:r w:rsidR="00436F79">
          <w:rPr>
            <w:noProof/>
            <w:webHidden/>
          </w:rPr>
          <w:fldChar w:fldCharType="end"/>
        </w:r>
      </w:hyperlink>
    </w:p>
    <w:p w14:paraId="6895F76D" w14:textId="74178597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26" w:history="1">
        <w:r w:rsidR="00436F79" w:rsidRPr="00CE077E">
          <w:rPr>
            <w:rStyle w:val="Hipervnculo"/>
            <w:noProof/>
          </w:rPr>
          <w:t>3.3.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Software Interfaces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_Toc522018126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9</w:t>
        </w:r>
        <w:r w:rsidR="00436F79">
          <w:rPr>
            <w:noProof/>
            <w:webHidden/>
          </w:rPr>
          <w:fldChar w:fldCharType="end"/>
        </w:r>
      </w:hyperlink>
    </w:p>
    <w:p w14:paraId="5C421140" w14:textId="7E5824C0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27" w:history="1">
        <w:r w:rsidR="00436F79" w:rsidRPr="00CE077E">
          <w:rPr>
            <w:rStyle w:val="Hipervnculo"/>
            <w:noProof/>
          </w:rPr>
          <w:t>3.4.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Communications Interfaces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_Toc522018127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9</w:t>
        </w:r>
        <w:r w:rsidR="00436F79">
          <w:rPr>
            <w:noProof/>
            <w:webHidden/>
          </w:rPr>
          <w:fldChar w:fldCharType="end"/>
        </w:r>
      </w:hyperlink>
    </w:p>
    <w:p w14:paraId="6D9C995E" w14:textId="008D2090" w:rsidR="00436F79" w:rsidRDefault="003D0EBB">
      <w:pPr>
        <w:pStyle w:val="TDC1"/>
        <w:rPr>
          <w:rFonts w:eastAsiaTheme="minorEastAsia"/>
          <w:noProof/>
          <w:sz w:val="22"/>
          <w:lang w:val="en-US"/>
        </w:rPr>
      </w:pPr>
      <w:hyperlink w:anchor="_Toc522018128" w:history="1">
        <w:r w:rsidR="00436F79" w:rsidRPr="00CE077E">
          <w:rPr>
            <w:rStyle w:val="Hipervnculo"/>
            <w:noProof/>
          </w:rPr>
          <w:t>4.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System Features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_Toc522018128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9</w:t>
        </w:r>
        <w:r w:rsidR="00436F79">
          <w:rPr>
            <w:noProof/>
            <w:webHidden/>
          </w:rPr>
          <w:fldChar w:fldCharType="end"/>
        </w:r>
      </w:hyperlink>
    </w:p>
    <w:p w14:paraId="2BB4922D" w14:textId="251CA7B9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29" w:history="1">
        <w:r w:rsidR="00436F79" w:rsidRPr="00CE077E">
          <w:rPr>
            <w:rStyle w:val="Hipervnculo"/>
            <w:noProof/>
          </w:rPr>
          <w:t>4.1.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SPID Account register to Alfa.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_Toc522018129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9</w:t>
        </w:r>
        <w:r w:rsidR="00436F79">
          <w:rPr>
            <w:noProof/>
            <w:webHidden/>
          </w:rPr>
          <w:fldChar w:fldCharType="end"/>
        </w:r>
      </w:hyperlink>
    </w:p>
    <w:p w14:paraId="495898E5" w14:textId="0125851B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30" w:history="1">
        <w:r w:rsidR="00436F79" w:rsidRPr="00CE077E">
          <w:rPr>
            <w:rStyle w:val="Hipervnculo"/>
            <w:noProof/>
          </w:rPr>
          <w:t>4.1.1.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Description and Priority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_Toc522018130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9</w:t>
        </w:r>
        <w:r w:rsidR="00436F79">
          <w:rPr>
            <w:noProof/>
            <w:webHidden/>
          </w:rPr>
          <w:fldChar w:fldCharType="end"/>
        </w:r>
      </w:hyperlink>
    </w:p>
    <w:p w14:paraId="66EE6D25" w14:textId="5F7F0FDB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31" w:history="1">
        <w:r w:rsidR="00436F79" w:rsidRPr="00CE077E">
          <w:rPr>
            <w:rStyle w:val="Hipervnculo"/>
            <w:noProof/>
          </w:rPr>
          <w:t>4.1.2.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Stimulus/Response Sequences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_Toc522018131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9</w:t>
        </w:r>
        <w:r w:rsidR="00436F79">
          <w:rPr>
            <w:noProof/>
            <w:webHidden/>
          </w:rPr>
          <w:fldChar w:fldCharType="end"/>
        </w:r>
      </w:hyperlink>
    </w:p>
    <w:p w14:paraId="63DE0A1E" w14:textId="244321D3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32" w:history="1">
        <w:r w:rsidR="00436F79" w:rsidRPr="00CE077E">
          <w:rPr>
            <w:rStyle w:val="Hipervnculo"/>
            <w:noProof/>
          </w:rPr>
          <w:t>4.1.3.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Functional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_Toc522018132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10</w:t>
        </w:r>
        <w:r w:rsidR="00436F79">
          <w:rPr>
            <w:noProof/>
            <w:webHidden/>
          </w:rPr>
          <w:fldChar w:fldCharType="end"/>
        </w:r>
      </w:hyperlink>
    </w:p>
    <w:p w14:paraId="58370D65" w14:textId="275B0781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33" w:history="1">
        <w:r w:rsidR="00436F79" w:rsidRPr="00CE077E">
          <w:rPr>
            <w:rStyle w:val="Hipervnculo"/>
            <w:noProof/>
          </w:rPr>
          <w:t>4.2.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SPID Information interface to TLM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_Toc522018133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11</w:t>
        </w:r>
        <w:r w:rsidR="00436F79">
          <w:rPr>
            <w:noProof/>
            <w:webHidden/>
          </w:rPr>
          <w:fldChar w:fldCharType="end"/>
        </w:r>
      </w:hyperlink>
    </w:p>
    <w:p w14:paraId="5309B621" w14:textId="3697002B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34" w:history="1">
        <w:r w:rsidR="00436F79" w:rsidRPr="00CE077E">
          <w:rPr>
            <w:rStyle w:val="Hipervnculo"/>
            <w:noProof/>
          </w:rPr>
          <w:t>4.2.1.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Description and Priority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_Toc522018134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11</w:t>
        </w:r>
        <w:r w:rsidR="00436F79">
          <w:rPr>
            <w:noProof/>
            <w:webHidden/>
          </w:rPr>
          <w:fldChar w:fldCharType="end"/>
        </w:r>
      </w:hyperlink>
    </w:p>
    <w:p w14:paraId="369CF30B" w14:textId="2ADA0DDF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35" w:history="1">
        <w:r w:rsidR="00436F79" w:rsidRPr="00CE077E">
          <w:rPr>
            <w:rStyle w:val="Hipervnculo"/>
            <w:noProof/>
          </w:rPr>
          <w:t>4.2.2.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Stimulus/Response Sequences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_Toc522018135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11</w:t>
        </w:r>
        <w:r w:rsidR="00436F79">
          <w:rPr>
            <w:noProof/>
            <w:webHidden/>
          </w:rPr>
          <w:fldChar w:fldCharType="end"/>
        </w:r>
      </w:hyperlink>
    </w:p>
    <w:p w14:paraId="3E24CBC8" w14:textId="126E2CA2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36" w:history="1">
        <w:r w:rsidR="00436F79" w:rsidRPr="00CE077E">
          <w:rPr>
            <w:rStyle w:val="Hipervnculo"/>
            <w:noProof/>
          </w:rPr>
          <w:t>4.2.3.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Functional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_Toc522018136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12</w:t>
        </w:r>
        <w:r w:rsidR="00436F79">
          <w:rPr>
            <w:noProof/>
            <w:webHidden/>
          </w:rPr>
          <w:fldChar w:fldCharType="end"/>
        </w:r>
      </w:hyperlink>
    </w:p>
    <w:p w14:paraId="24AA88E1" w14:textId="586A5DE8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37" w:history="1">
        <w:r w:rsidR="00436F79" w:rsidRPr="00CE077E">
          <w:rPr>
            <w:rStyle w:val="Hipervnculo"/>
            <w:noProof/>
          </w:rPr>
          <w:t>4.3.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SPID Information interface to Teradata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_Toc522018137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12</w:t>
        </w:r>
        <w:r w:rsidR="00436F79">
          <w:rPr>
            <w:noProof/>
            <w:webHidden/>
          </w:rPr>
          <w:fldChar w:fldCharType="end"/>
        </w:r>
      </w:hyperlink>
    </w:p>
    <w:p w14:paraId="3D51F5AE" w14:textId="3782AF38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38" w:history="1">
        <w:r w:rsidR="00436F79" w:rsidRPr="00CE077E">
          <w:rPr>
            <w:rStyle w:val="Hipervnculo"/>
            <w:noProof/>
          </w:rPr>
          <w:t>4.3.1.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Description and Priority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_Toc522018138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12</w:t>
        </w:r>
        <w:r w:rsidR="00436F79">
          <w:rPr>
            <w:noProof/>
            <w:webHidden/>
          </w:rPr>
          <w:fldChar w:fldCharType="end"/>
        </w:r>
      </w:hyperlink>
    </w:p>
    <w:p w14:paraId="0C4AFB2A" w14:textId="1102F99A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39" w:history="1">
        <w:r w:rsidR="00436F79" w:rsidRPr="00CE077E">
          <w:rPr>
            <w:rStyle w:val="Hipervnculo"/>
            <w:noProof/>
          </w:rPr>
          <w:t>4.3.2.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Stimulus/Response Sequences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_Toc522018139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12</w:t>
        </w:r>
        <w:r w:rsidR="00436F79">
          <w:rPr>
            <w:noProof/>
            <w:webHidden/>
          </w:rPr>
          <w:fldChar w:fldCharType="end"/>
        </w:r>
      </w:hyperlink>
    </w:p>
    <w:p w14:paraId="339243C3" w14:textId="3A29A1F4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40" w:history="1">
        <w:r w:rsidR="00436F79" w:rsidRPr="00CE077E">
          <w:rPr>
            <w:rStyle w:val="Hipervnculo"/>
            <w:noProof/>
          </w:rPr>
          <w:t>4.3.3.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Functional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_Toc522018140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12</w:t>
        </w:r>
        <w:r w:rsidR="00436F79">
          <w:rPr>
            <w:noProof/>
            <w:webHidden/>
          </w:rPr>
          <w:fldChar w:fldCharType="end"/>
        </w:r>
      </w:hyperlink>
    </w:p>
    <w:p w14:paraId="0D3E70F3" w14:textId="0E18D3D4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41" w:history="1">
        <w:r w:rsidR="00436F79" w:rsidRPr="00CE077E">
          <w:rPr>
            <w:rStyle w:val="Hipervnculo"/>
            <w:noProof/>
          </w:rPr>
          <w:t>4.4.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SPID Information interface to Teradata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_Toc522018141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2F7FDD57" w14:textId="133CD27E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42" w:history="1">
        <w:r w:rsidR="00436F79" w:rsidRPr="00CE077E">
          <w:rPr>
            <w:rStyle w:val="Hipervnculo"/>
            <w:noProof/>
          </w:rPr>
          <w:t>4.4.1.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Description and Priority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_Toc522018142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575B1BE2" w14:textId="00D1F8B6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43" w:history="1">
        <w:r w:rsidR="00436F79" w:rsidRPr="00CE077E">
          <w:rPr>
            <w:rStyle w:val="Hipervnculo"/>
            <w:noProof/>
          </w:rPr>
          <w:t>4.4.2.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Stimulus/Response Sequences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_Toc522018143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5D499FAA" w14:textId="56619F7D" w:rsidR="00436F79" w:rsidRDefault="003D0EBB">
      <w:pPr>
        <w:pStyle w:val="TDC3"/>
        <w:rPr>
          <w:rFonts w:eastAsiaTheme="minorEastAsia"/>
          <w:noProof/>
          <w:sz w:val="22"/>
          <w:lang w:val="en-US"/>
        </w:rPr>
      </w:pPr>
      <w:hyperlink w:anchor="_Toc522018144" w:history="1">
        <w:r w:rsidR="00436F79" w:rsidRPr="00CE077E">
          <w:rPr>
            <w:rStyle w:val="Hipervnculo"/>
            <w:noProof/>
          </w:rPr>
          <w:t>4.4.3.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Functional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_Toc522018144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6C7F328B" w14:textId="03D3F3F5" w:rsidR="00436F79" w:rsidRDefault="003D0EBB">
      <w:pPr>
        <w:pStyle w:val="TDC1"/>
        <w:rPr>
          <w:rFonts w:eastAsiaTheme="minorEastAsia"/>
          <w:noProof/>
          <w:sz w:val="22"/>
          <w:lang w:val="en-US"/>
        </w:rPr>
      </w:pPr>
      <w:hyperlink w:anchor="_Toc522018145" w:history="1">
        <w:r w:rsidR="00436F79" w:rsidRPr="00CE077E">
          <w:rPr>
            <w:rStyle w:val="Hipervnculo"/>
            <w:noProof/>
          </w:rPr>
          <w:t>5.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Other Nonfunctional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_Toc522018145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66C2ED03" w14:textId="41699C62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46" w:history="1">
        <w:r w:rsidR="00436F79" w:rsidRPr="00CE077E">
          <w:rPr>
            <w:rStyle w:val="Hipervnculo"/>
            <w:noProof/>
          </w:rPr>
          <w:t>5.1.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Performance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_Toc522018146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5F0B894B" w14:textId="0F464F44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47" w:history="1">
        <w:r w:rsidR="00436F79" w:rsidRPr="00CE077E">
          <w:rPr>
            <w:rStyle w:val="Hipervnculo"/>
            <w:noProof/>
          </w:rPr>
          <w:t>5.2.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Safety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_Toc522018147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589EF017" w14:textId="6823E4FF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48" w:history="1">
        <w:r w:rsidR="00436F79" w:rsidRPr="00CE077E">
          <w:rPr>
            <w:rStyle w:val="Hipervnculo"/>
            <w:noProof/>
          </w:rPr>
          <w:t>5.3.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Security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_Toc522018148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646D8722" w14:textId="7DC9B0F4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49" w:history="1">
        <w:r w:rsidR="00436F79" w:rsidRPr="00CE077E">
          <w:rPr>
            <w:rStyle w:val="Hipervnculo"/>
            <w:noProof/>
          </w:rPr>
          <w:t>5.4.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Software Quality Attributes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_Toc522018149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58E608F4" w14:textId="3FE5EBD8" w:rsidR="00436F79" w:rsidRDefault="003D0EBB">
      <w:pPr>
        <w:pStyle w:val="TDC2"/>
        <w:rPr>
          <w:rFonts w:eastAsiaTheme="minorEastAsia"/>
          <w:noProof/>
          <w:sz w:val="22"/>
          <w:lang w:val="en-US"/>
        </w:rPr>
      </w:pPr>
      <w:hyperlink w:anchor="_Toc522018150" w:history="1">
        <w:r w:rsidR="00436F79" w:rsidRPr="00CE077E">
          <w:rPr>
            <w:rStyle w:val="Hipervnculo"/>
            <w:noProof/>
          </w:rPr>
          <w:t>5.5.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Business Rules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_Toc522018150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0BF25E2C" w14:textId="58F6F03D" w:rsidR="00436F79" w:rsidRDefault="003D0EBB">
      <w:pPr>
        <w:pStyle w:val="TDC1"/>
        <w:rPr>
          <w:rFonts w:eastAsiaTheme="minorEastAsia"/>
          <w:noProof/>
          <w:sz w:val="22"/>
          <w:lang w:val="en-US"/>
        </w:rPr>
      </w:pPr>
      <w:hyperlink w:anchor="_Toc522018151" w:history="1">
        <w:r w:rsidR="00436F79" w:rsidRPr="00CE077E">
          <w:rPr>
            <w:rStyle w:val="Hipervnculo"/>
            <w:noProof/>
          </w:rPr>
          <w:t>6.</w:t>
        </w:r>
        <w:r w:rsidR="00436F79">
          <w:rPr>
            <w:rFonts w:eastAsiaTheme="minorEastAsia"/>
            <w:noProof/>
            <w:sz w:val="22"/>
            <w:lang w:val="en-US"/>
          </w:rPr>
          <w:tab/>
        </w:r>
        <w:r w:rsidR="00436F79" w:rsidRPr="00CE077E">
          <w:rPr>
            <w:rStyle w:val="Hipervnculo"/>
            <w:noProof/>
          </w:rPr>
          <w:t>Other Requirements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_Toc522018151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6C13762E" w14:textId="6E83BD0F" w:rsidR="00436F79" w:rsidRDefault="003D0EBB">
      <w:pPr>
        <w:pStyle w:val="TDC1"/>
        <w:rPr>
          <w:rFonts w:eastAsiaTheme="minorEastAsia"/>
          <w:noProof/>
          <w:sz w:val="22"/>
          <w:lang w:val="en-US"/>
        </w:rPr>
      </w:pPr>
      <w:hyperlink w:anchor="_Toc522018152" w:history="1">
        <w:r w:rsidR="00436F79" w:rsidRPr="00CE077E">
          <w:rPr>
            <w:rStyle w:val="Hipervnculo"/>
            <w:noProof/>
          </w:rPr>
          <w:t>Appendix A: Glossary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_Toc522018152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13</w:t>
        </w:r>
        <w:r w:rsidR="00436F79">
          <w:rPr>
            <w:noProof/>
            <w:webHidden/>
          </w:rPr>
          <w:fldChar w:fldCharType="end"/>
        </w:r>
      </w:hyperlink>
    </w:p>
    <w:p w14:paraId="41A9A564" w14:textId="598B5CFB" w:rsidR="00436F79" w:rsidRDefault="003D0EBB">
      <w:pPr>
        <w:pStyle w:val="TDC1"/>
        <w:rPr>
          <w:rFonts w:eastAsiaTheme="minorEastAsia"/>
          <w:noProof/>
          <w:sz w:val="22"/>
          <w:lang w:val="en-US"/>
        </w:rPr>
      </w:pPr>
      <w:hyperlink w:anchor="_Toc522018153" w:history="1">
        <w:r w:rsidR="00436F79" w:rsidRPr="00CE077E">
          <w:rPr>
            <w:rStyle w:val="Hipervnculo"/>
            <w:noProof/>
          </w:rPr>
          <w:t>Appendix B: Analysis Models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_Toc522018153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14</w:t>
        </w:r>
        <w:r w:rsidR="00436F79">
          <w:rPr>
            <w:noProof/>
            <w:webHidden/>
          </w:rPr>
          <w:fldChar w:fldCharType="end"/>
        </w:r>
      </w:hyperlink>
    </w:p>
    <w:p w14:paraId="243ACFB6" w14:textId="0D168EFA" w:rsidR="00436F79" w:rsidRDefault="003D0EBB">
      <w:pPr>
        <w:pStyle w:val="TDC1"/>
        <w:rPr>
          <w:rFonts w:eastAsiaTheme="minorEastAsia"/>
          <w:noProof/>
          <w:sz w:val="22"/>
          <w:lang w:val="en-US"/>
        </w:rPr>
      </w:pPr>
      <w:hyperlink w:anchor="_Toc522018154" w:history="1">
        <w:r w:rsidR="00436F79" w:rsidRPr="00CE077E">
          <w:rPr>
            <w:rStyle w:val="Hipervnculo"/>
            <w:noProof/>
          </w:rPr>
          <w:t>Appendix C: To Be Determined List</w:t>
        </w:r>
        <w:r w:rsidR="00436F79">
          <w:rPr>
            <w:noProof/>
            <w:webHidden/>
          </w:rPr>
          <w:tab/>
        </w:r>
        <w:r w:rsidR="00436F79">
          <w:rPr>
            <w:noProof/>
            <w:webHidden/>
          </w:rPr>
          <w:fldChar w:fldCharType="begin"/>
        </w:r>
        <w:r w:rsidR="00436F79">
          <w:rPr>
            <w:noProof/>
            <w:webHidden/>
          </w:rPr>
          <w:instrText xml:space="preserve"> PAGEREF _Toc522018154 \h </w:instrText>
        </w:r>
        <w:r w:rsidR="00436F79">
          <w:rPr>
            <w:noProof/>
            <w:webHidden/>
          </w:rPr>
        </w:r>
        <w:r w:rsidR="00436F79">
          <w:rPr>
            <w:noProof/>
            <w:webHidden/>
          </w:rPr>
          <w:fldChar w:fldCharType="separate"/>
        </w:r>
        <w:r w:rsidR="00436F79">
          <w:rPr>
            <w:noProof/>
            <w:webHidden/>
          </w:rPr>
          <w:t>14</w:t>
        </w:r>
        <w:r w:rsidR="00436F79">
          <w:rPr>
            <w:noProof/>
            <w:webHidden/>
          </w:rPr>
          <w:fldChar w:fldCharType="end"/>
        </w:r>
      </w:hyperlink>
    </w:p>
    <w:p w14:paraId="077C83BB" w14:textId="5443B885" w:rsidR="00D12F4E" w:rsidRDefault="00D12F4E">
      <w:pPr>
        <w:rPr>
          <w:lang w:val="en-US"/>
        </w:rPr>
      </w:pPr>
      <w:r>
        <w:rPr>
          <w:lang w:val="en-US"/>
        </w:rPr>
        <w:fldChar w:fldCharType="end"/>
      </w:r>
    </w:p>
    <w:p w14:paraId="6FA7575A" w14:textId="01CF1C53" w:rsidR="00F07282" w:rsidRDefault="00F07282">
      <w:pPr>
        <w:rPr>
          <w:lang w:val="en-US"/>
        </w:rPr>
      </w:pPr>
    </w:p>
    <w:p w14:paraId="017E3CC0" w14:textId="62ED45C0" w:rsidR="00F07282" w:rsidRDefault="00F07282">
      <w:pPr>
        <w:rPr>
          <w:lang w:val="en-US"/>
        </w:rPr>
      </w:pPr>
      <w:r>
        <w:rPr>
          <w:lang w:val="en-US"/>
        </w:rPr>
        <w:br w:type="page"/>
      </w:r>
    </w:p>
    <w:p w14:paraId="55125B99" w14:textId="77777777" w:rsidR="00F07282" w:rsidRPr="00D12F4E" w:rsidRDefault="00F07282" w:rsidP="00F07282">
      <w:pPr>
        <w:rPr>
          <w:b/>
          <w:sz w:val="24"/>
          <w:lang w:val="en-US"/>
        </w:rPr>
      </w:pPr>
      <w:r w:rsidRPr="00D12F4E">
        <w:rPr>
          <w:b/>
          <w:sz w:val="24"/>
          <w:lang w:val="en-US"/>
        </w:rPr>
        <w:lastRenderedPageBreak/>
        <w:t>Revision History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02"/>
        <w:gridCol w:w="1182"/>
        <w:gridCol w:w="5079"/>
        <w:gridCol w:w="1175"/>
      </w:tblGrid>
      <w:tr w:rsidR="00D12F4E" w:rsidRPr="00D12F4E" w14:paraId="013AE415" w14:textId="77777777" w:rsidTr="00D12F4E">
        <w:tc>
          <w:tcPr>
            <w:tcW w:w="3114" w:type="dxa"/>
            <w:shd w:val="clear" w:color="auto" w:fill="1F497D" w:themeFill="text2"/>
          </w:tcPr>
          <w:p w14:paraId="47DFF9D7" w14:textId="77777777" w:rsidR="00F07282" w:rsidRPr="00D12F4E" w:rsidRDefault="00F07282" w:rsidP="00BD72B0">
            <w:pPr>
              <w:rPr>
                <w:color w:val="FFFFFF" w:themeColor="background1"/>
                <w:lang w:val="en-US"/>
              </w:rPr>
            </w:pPr>
            <w:r w:rsidRPr="00D12F4E">
              <w:rPr>
                <w:color w:val="FFFFFF" w:themeColor="background1"/>
                <w:lang w:val="en-US"/>
              </w:rPr>
              <w:t>Name</w:t>
            </w:r>
          </w:p>
        </w:tc>
        <w:tc>
          <w:tcPr>
            <w:tcW w:w="1134" w:type="dxa"/>
            <w:shd w:val="clear" w:color="auto" w:fill="1F497D" w:themeFill="text2"/>
          </w:tcPr>
          <w:p w14:paraId="7680891D" w14:textId="77777777" w:rsidR="00F07282" w:rsidRPr="00D12F4E" w:rsidRDefault="00F07282" w:rsidP="00BD72B0">
            <w:pPr>
              <w:rPr>
                <w:color w:val="FFFFFF" w:themeColor="background1"/>
                <w:lang w:val="en-US"/>
              </w:rPr>
            </w:pPr>
            <w:r w:rsidRPr="00D12F4E">
              <w:rPr>
                <w:color w:val="FFFFFF" w:themeColor="background1"/>
                <w:lang w:val="en-US"/>
              </w:rPr>
              <w:t>Date</w:t>
            </w:r>
          </w:p>
        </w:tc>
        <w:tc>
          <w:tcPr>
            <w:tcW w:w="5103" w:type="dxa"/>
            <w:shd w:val="clear" w:color="auto" w:fill="1F497D" w:themeFill="text2"/>
          </w:tcPr>
          <w:p w14:paraId="3C191FD6" w14:textId="77777777" w:rsidR="00F07282" w:rsidRPr="00D12F4E" w:rsidRDefault="00F07282" w:rsidP="00BD72B0">
            <w:pPr>
              <w:rPr>
                <w:color w:val="FFFFFF" w:themeColor="background1"/>
                <w:lang w:val="en-US"/>
              </w:rPr>
            </w:pPr>
            <w:r w:rsidRPr="00D12F4E">
              <w:rPr>
                <w:color w:val="FFFFFF" w:themeColor="background1"/>
                <w:lang w:val="en-US"/>
              </w:rPr>
              <w:t>Reason For Changes</w:t>
            </w:r>
          </w:p>
        </w:tc>
        <w:tc>
          <w:tcPr>
            <w:tcW w:w="1177" w:type="dxa"/>
            <w:shd w:val="clear" w:color="auto" w:fill="1F497D" w:themeFill="text2"/>
          </w:tcPr>
          <w:p w14:paraId="2AE729CA" w14:textId="77777777" w:rsidR="00F07282" w:rsidRPr="00D12F4E" w:rsidRDefault="00F07282" w:rsidP="00BD72B0">
            <w:pPr>
              <w:rPr>
                <w:color w:val="FFFFFF" w:themeColor="background1"/>
                <w:lang w:val="en-US"/>
              </w:rPr>
            </w:pPr>
            <w:r w:rsidRPr="00D12F4E">
              <w:rPr>
                <w:color w:val="FFFFFF" w:themeColor="background1"/>
                <w:lang w:val="en-US"/>
              </w:rPr>
              <w:t>Version</w:t>
            </w:r>
          </w:p>
        </w:tc>
      </w:tr>
      <w:tr w:rsidR="00F07282" w:rsidRPr="00950A3B" w14:paraId="710EA1DA" w14:textId="77777777" w:rsidTr="00F07282">
        <w:tc>
          <w:tcPr>
            <w:tcW w:w="3114" w:type="dxa"/>
          </w:tcPr>
          <w:p w14:paraId="46431DB0" w14:textId="636874FB" w:rsidR="00F07282" w:rsidRPr="009060EC" w:rsidRDefault="009060EC" w:rsidP="00BD72B0">
            <w:r w:rsidRPr="009060EC">
              <w:t>Norma Angélica Martínez San Luis</w:t>
            </w:r>
          </w:p>
        </w:tc>
        <w:tc>
          <w:tcPr>
            <w:tcW w:w="1134" w:type="dxa"/>
          </w:tcPr>
          <w:p w14:paraId="17D6B717" w14:textId="39FD69E6" w:rsidR="00F07282" w:rsidRPr="00F07282" w:rsidRDefault="0062044B" w:rsidP="00BD72B0">
            <w:pPr>
              <w:rPr>
                <w:lang w:val="en-US"/>
              </w:rPr>
            </w:pPr>
            <w:r>
              <w:rPr>
                <w:lang w:val="en-US"/>
              </w:rPr>
              <w:t>09/01/2019</w:t>
            </w:r>
          </w:p>
        </w:tc>
        <w:tc>
          <w:tcPr>
            <w:tcW w:w="5103" w:type="dxa"/>
          </w:tcPr>
          <w:p w14:paraId="2575186C" w14:textId="2F3A04AB" w:rsidR="00F07282" w:rsidRDefault="009060EC" w:rsidP="00BD72B0">
            <w:pPr>
              <w:rPr>
                <w:lang w:val="en-US"/>
              </w:rPr>
            </w:pPr>
            <w:r>
              <w:rPr>
                <w:lang w:val="en-US"/>
              </w:rPr>
              <w:t>File creation</w:t>
            </w:r>
          </w:p>
          <w:p w14:paraId="233AB224" w14:textId="5BE2C38E" w:rsidR="00A564A5" w:rsidRPr="00F07282" w:rsidRDefault="00A564A5" w:rsidP="00BD72B0">
            <w:pPr>
              <w:rPr>
                <w:lang w:val="en-US"/>
              </w:rPr>
            </w:pPr>
          </w:p>
        </w:tc>
        <w:tc>
          <w:tcPr>
            <w:tcW w:w="1177" w:type="dxa"/>
          </w:tcPr>
          <w:p w14:paraId="1DD0DF2E" w14:textId="32E20987" w:rsidR="00F07282" w:rsidRPr="00F07282" w:rsidRDefault="00A564A5" w:rsidP="00BD72B0">
            <w:pPr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</w:tr>
      <w:tr w:rsidR="00F07282" w:rsidRPr="00950A3B" w14:paraId="0DF4E31C" w14:textId="77777777" w:rsidTr="00F07282">
        <w:tc>
          <w:tcPr>
            <w:tcW w:w="3114" w:type="dxa"/>
          </w:tcPr>
          <w:p w14:paraId="7D3F69DC" w14:textId="77777777" w:rsidR="00F07282" w:rsidRPr="00F07282" w:rsidRDefault="00F07282" w:rsidP="00BD72B0">
            <w:pPr>
              <w:rPr>
                <w:lang w:val="en-US"/>
              </w:rPr>
            </w:pPr>
          </w:p>
        </w:tc>
        <w:tc>
          <w:tcPr>
            <w:tcW w:w="1134" w:type="dxa"/>
          </w:tcPr>
          <w:p w14:paraId="04CD1F4D" w14:textId="77777777" w:rsidR="00F07282" w:rsidRPr="00F07282" w:rsidRDefault="00F07282" w:rsidP="00BD72B0">
            <w:pPr>
              <w:rPr>
                <w:lang w:val="en-US"/>
              </w:rPr>
            </w:pPr>
          </w:p>
        </w:tc>
        <w:tc>
          <w:tcPr>
            <w:tcW w:w="5103" w:type="dxa"/>
          </w:tcPr>
          <w:p w14:paraId="4C36828C" w14:textId="77777777" w:rsidR="00F07282" w:rsidRPr="00F07282" w:rsidRDefault="00F07282" w:rsidP="00BD72B0">
            <w:pPr>
              <w:rPr>
                <w:lang w:val="en-US"/>
              </w:rPr>
            </w:pPr>
          </w:p>
        </w:tc>
        <w:tc>
          <w:tcPr>
            <w:tcW w:w="1177" w:type="dxa"/>
          </w:tcPr>
          <w:p w14:paraId="623B09D4" w14:textId="77777777" w:rsidR="00F07282" w:rsidRPr="00F07282" w:rsidRDefault="00F07282" w:rsidP="00BD72B0">
            <w:pPr>
              <w:rPr>
                <w:lang w:val="en-US"/>
              </w:rPr>
            </w:pPr>
          </w:p>
        </w:tc>
      </w:tr>
    </w:tbl>
    <w:p w14:paraId="4399C9D6" w14:textId="3631DE12" w:rsidR="00F07282" w:rsidRDefault="00F07282" w:rsidP="00F07282">
      <w:pPr>
        <w:rPr>
          <w:lang w:val="en-US"/>
        </w:rPr>
      </w:pPr>
    </w:p>
    <w:p w14:paraId="036CEBB3" w14:textId="77777777" w:rsidR="00BB03D3" w:rsidRDefault="00BB03D3">
      <w:pPr>
        <w:spacing w:after="200" w:line="276" w:lineRule="auto"/>
        <w:rPr>
          <w:b/>
          <w:color w:val="1F497D" w:themeColor="text2"/>
          <w:sz w:val="32"/>
          <w:lang w:val="en-US"/>
        </w:rPr>
      </w:pPr>
      <w:r w:rsidRPr="00950A3B">
        <w:rPr>
          <w:lang w:val="en-US"/>
        </w:rPr>
        <w:br w:type="page"/>
      </w:r>
    </w:p>
    <w:p w14:paraId="628A48AE" w14:textId="21DBAC47" w:rsidR="00D12F4E" w:rsidRDefault="00D12F4E" w:rsidP="00FB1015">
      <w:pPr>
        <w:pStyle w:val="Ttulo1"/>
      </w:pPr>
      <w:bookmarkStart w:id="0" w:name="_Toc522018108"/>
      <w:r w:rsidRPr="00FB1015">
        <w:lastRenderedPageBreak/>
        <w:t>Introduction</w:t>
      </w:r>
      <w:bookmarkEnd w:id="0"/>
    </w:p>
    <w:p w14:paraId="3FAE91D6" w14:textId="7D9E586E" w:rsidR="007D3C29" w:rsidRPr="007D3C29" w:rsidRDefault="007D3C29" w:rsidP="007D3C29">
      <w:r w:rsidRPr="007D3C29">
        <w:t>Entitlements and Roles Service</w:t>
      </w:r>
      <w:r w:rsidR="004E3640" w:rsidRPr="007D3C29">
        <w:t>,</w:t>
      </w:r>
      <w:r w:rsidRPr="007D3C29">
        <w:t xml:space="preserve"> será un </w:t>
      </w:r>
      <w:r w:rsidR="006922A3">
        <w:t xml:space="preserve">módulo de </w:t>
      </w:r>
      <w:r w:rsidRPr="007D3C29">
        <w:t>servicio implementado en la suite de PG.</w:t>
      </w:r>
      <w:r>
        <w:t xml:space="preserve"> </w:t>
      </w:r>
      <w:r w:rsidRPr="007D3C29">
        <w:t xml:space="preserve">Su objetivo </w:t>
      </w:r>
      <w:r w:rsidR="00B82D1C">
        <w:t>es</w:t>
      </w:r>
      <w:r>
        <w:t xml:space="preserve"> </w:t>
      </w:r>
      <w:r w:rsidR="00C75D36">
        <w:rPr>
          <w:lang w:val="es-ES"/>
        </w:rPr>
        <w:t xml:space="preserve">crear </w:t>
      </w:r>
      <w:r w:rsidRPr="007D3C29">
        <w:rPr>
          <w:lang w:val="es-ES"/>
        </w:rPr>
        <w:t xml:space="preserve">un esquema de autorización </w:t>
      </w:r>
      <w:r w:rsidR="00AA18E2">
        <w:rPr>
          <w:lang w:val="es-ES"/>
        </w:rPr>
        <w:t xml:space="preserve">centralizado, </w:t>
      </w:r>
      <w:r w:rsidRPr="007D3C29">
        <w:rPr>
          <w:lang w:val="es-ES"/>
        </w:rPr>
        <w:t>flexible,</w:t>
      </w:r>
      <w:r>
        <w:rPr>
          <w:lang w:val="es-ES"/>
        </w:rPr>
        <w:t xml:space="preserve"> configurable,</w:t>
      </w:r>
      <w:r w:rsidRPr="007D3C29">
        <w:rPr>
          <w:lang w:val="es-ES"/>
        </w:rPr>
        <w:t xml:space="preserve"> seguro y eficiente</w:t>
      </w:r>
      <w:r>
        <w:rPr>
          <w:lang w:val="es-ES"/>
        </w:rPr>
        <w:t xml:space="preserve">. </w:t>
      </w:r>
    </w:p>
    <w:p w14:paraId="42588D9E" w14:textId="04C4FC7A" w:rsidR="00D33B16" w:rsidRPr="007D3C29" w:rsidRDefault="00D33B16" w:rsidP="004E3640"/>
    <w:p w14:paraId="6E1323A9" w14:textId="69521CEF" w:rsidR="00D12F4E" w:rsidRDefault="00D12F4E" w:rsidP="00FB1015">
      <w:pPr>
        <w:pStyle w:val="Ttulo2"/>
      </w:pPr>
      <w:bookmarkStart w:id="1" w:name="_Toc522018109"/>
      <w:r w:rsidRPr="00FB1015">
        <w:t>Purpose</w:t>
      </w:r>
      <w:bookmarkEnd w:id="1"/>
    </w:p>
    <w:p w14:paraId="0E2CF71C" w14:textId="751D181F" w:rsidR="00B82D1C" w:rsidRDefault="00B82D1C" w:rsidP="00B82D1C">
      <w:r w:rsidRPr="00B82D1C">
        <w:t>El propósito de este documento es proporcionar una descripción detallada de los requisitos para el proyecto de</w:t>
      </w:r>
      <w:r>
        <w:t xml:space="preserve"> </w:t>
      </w:r>
      <w:r w:rsidRPr="007D3C29">
        <w:t>Entitlements and Roles Service</w:t>
      </w:r>
      <w:r>
        <w:t>.</w:t>
      </w:r>
    </w:p>
    <w:p w14:paraId="78334FD3" w14:textId="77777777" w:rsidR="00B82D1C" w:rsidRPr="00B82D1C" w:rsidRDefault="00B82D1C" w:rsidP="00B82D1C"/>
    <w:p w14:paraId="4EB055D6" w14:textId="1EF86632" w:rsidR="00D12F4E" w:rsidRPr="00D12F4E" w:rsidRDefault="00D12F4E" w:rsidP="00FB1015">
      <w:pPr>
        <w:pStyle w:val="Ttulo2"/>
      </w:pPr>
      <w:bookmarkStart w:id="2" w:name="_Toc522018110"/>
      <w:r w:rsidRPr="00D12F4E">
        <w:t>Document Conventions</w:t>
      </w:r>
      <w:bookmarkEnd w:id="2"/>
    </w:p>
    <w:tbl>
      <w:tblPr>
        <w:tblW w:w="0" w:type="auto"/>
        <w:tblLook w:val="04A0" w:firstRow="1" w:lastRow="0" w:firstColumn="1" w:lastColumn="0" w:noHBand="0" w:noVBand="1"/>
      </w:tblPr>
      <w:tblGrid>
        <w:gridCol w:w="3256"/>
        <w:gridCol w:w="7272"/>
      </w:tblGrid>
      <w:tr w:rsidR="001D2DF6" w:rsidRPr="001D2DF6" w14:paraId="0C95D6B6" w14:textId="77777777" w:rsidTr="001D2DF6">
        <w:tc>
          <w:tcPr>
            <w:tcW w:w="3256" w:type="dxa"/>
            <w:shd w:val="clear" w:color="auto" w:fill="1F497D" w:themeFill="text2"/>
          </w:tcPr>
          <w:p w14:paraId="509BC599" w14:textId="77777777" w:rsidR="001D2DF6" w:rsidRPr="001D2DF6" w:rsidRDefault="001D2DF6" w:rsidP="001D2DF6">
            <w:pPr>
              <w:spacing w:after="0"/>
              <w:rPr>
                <w:color w:val="FFFFFF" w:themeColor="background1"/>
                <w:lang w:val="en-US"/>
              </w:rPr>
            </w:pPr>
            <w:r w:rsidRPr="001D2DF6">
              <w:rPr>
                <w:color w:val="FFFFFF" w:themeColor="background1"/>
                <w:lang w:val="en-US"/>
              </w:rPr>
              <w:t>Term</w:t>
            </w:r>
          </w:p>
        </w:tc>
        <w:tc>
          <w:tcPr>
            <w:tcW w:w="7272" w:type="dxa"/>
            <w:shd w:val="clear" w:color="auto" w:fill="1F497D" w:themeFill="text2"/>
          </w:tcPr>
          <w:p w14:paraId="02F859B3" w14:textId="77777777" w:rsidR="001D2DF6" w:rsidRPr="001D2DF6" w:rsidRDefault="001D2DF6" w:rsidP="001D2DF6">
            <w:pPr>
              <w:spacing w:after="0"/>
              <w:rPr>
                <w:color w:val="FFFFFF" w:themeColor="background1"/>
                <w:lang w:val="en-US"/>
              </w:rPr>
            </w:pPr>
            <w:r w:rsidRPr="001D2DF6">
              <w:rPr>
                <w:color w:val="FFFFFF" w:themeColor="background1"/>
                <w:lang w:val="en-US"/>
              </w:rPr>
              <w:t>Definition</w:t>
            </w:r>
          </w:p>
        </w:tc>
      </w:tr>
      <w:tr w:rsidR="001D2DF6" w:rsidRPr="00A871F2" w14:paraId="3A339040" w14:textId="77777777" w:rsidTr="001D2DF6">
        <w:tc>
          <w:tcPr>
            <w:tcW w:w="3256" w:type="dxa"/>
          </w:tcPr>
          <w:p w14:paraId="2BD63112" w14:textId="77777777" w:rsidR="00403362" w:rsidRDefault="00403362" w:rsidP="001D2DF6">
            <w:pPr>
              <w:spacing w:after="0"/>
              <w:rPr>
                <w:lang w:val="en-US"/>
              </w:rPr>
            </w:pPr>
          </w:p>
          <w:p w14:paraId="38A3F12A" w14:textId="77777777" w:rsidR="000520A8" w:rsidRDefault="000520A8" w:rsidP="001D2DF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PG</w:t>
            </w:r>
          </w:p>
          <w:p w14:paraId="1EE14D53" w14:textId="4302FF85" w:rsidR="00B158A3" w:rsidRPr="001D2DF6" w:rsidRDefault="00B158A3" w:rsidP="001D2DF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ERS</w:t>
            </w:r>
          </w:p>
        </w:tc>
        <w:tc>
          <w:tcPr>
            <w:tcW w:w="7272" w:type="dxa"/>
          </w:tcPr>
          <w:p w14:paraId="6A865BC2" w14:textId="270D01E0" w:rsidR="000520A8" w:rsidRDefault="000520A8" w:rsidP="000520A8">
            <w:pPr>
              <w:spacing w:after="0"/>
              <w:rPr>
                <w:lang w:val="en-US"/>
              </w:rPr>
            </w:pPr>
          </w:p>
          <w:p w14:paraId="79182C8B" w14:textId="77777777" w:rsidR="000520A8" w:rsidRDefault="000520A8" w:rsidP="000520A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Citi Banamex Payments Gateway Hub</w:t>
            </w:r>
          </w:p>
          <w:p w14:paraId="4460373A" w14:textId="2C712BEA" w:rsidR="00B158A3" w:rsidRPr="001D2DF6" w:rsidRDefault="00B158A3" w:rsidP="000520A8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Entitlements and Roles Service</w:t>
            </w:r>
          </w:p>
        </w:tc>
      </w:tr>
    </w:tbl>
    <w:p w14:paraId="2837B469" w14:textId="77777777" w:rsidR="001D2DF6" w:rsidRPr="00D12F4E" w:rsidRDefault="001D2DF6" w:rsidP="00D12F4E">
      <w:pPr>
        <w:rPr>
          <w:lang w:val="en-US"/>
        </w:rPr>
      </w:pPr>
    </w:p>
    <w:p w14:paraId="064E1008" w14:textId="25109CDF" w:rsidR="00D12F4E" w:rsidRPr="00D12F4E" w:rsidRDefault="00D12F4E" w:rsidP="00FB1015">
      <w:pPr>
        <w:pStyle w:val="Ttulo2"/>
      </w:pPr>
      <w:bookmarkStart w:id="3" w:name="_Toc522018111"/>
      <w:r w:rsidRPr="00D12F4E">
        <w:t>Intended Audience and Reading Suggestions</w:t>
      </w:r>
      <w:bookmarkEnd w:id="3"/>
    </w:p>
    <w:p w14:paraId="5471EFA8" w14:textId="77777777" w:rsidR="00B82D1C" w:rsidRPr="00B82D1C" w:rsidRDefault="00B82D1C" w:rsidP="00B82D1C">
      <w:r w:rsidRPr="00B82D1C">
        <w:t>Este documento de requisitos de software está destinado a:</w:t>
      </w:r>
    </w:p>
    <w:p w14:paraId="3203D407" w14:textId="77777777" w:rsidR="00B82D1C" w:rsidRPr="00B82D1C" w:rsidRDefault="00B82D1C" w:rsidP="00B82D1C">
      <w:r w:rsidRPr="00B82D1C">
        <w:t>• Los desarrolladores que pueden entender fácilmente a dónde deben dirigirse sus esfuerzos para diseñar y codificar la aplicación.</w:t>
      </w:r>
    </w:p>
    <w:p w14:paraId="424CD2C5" w14:textId="332146FF" w:rsidR="00B82D1C" w:rsidRDefault="00B82D1C" w:rsidP="00B82D1C">
      <w:r w:rsidRPr="00B82D1C">
        <w:t xml:space="preserve">Antes de leer este documento, se recomienda encarecidamente leer el documento BRD para obtener una descripción general del alcance que se cumplirá con los requisitos para el proyecto </w:t>
      </w:r>
      <w:r>
        <w:t xml:space="preserve">de </w:t>
      </w:r>
      <w:r w:rsidRPr="007D3C29">
        <w:t>Entitlements and Roles Service</w:t>
      </w:r>
      <w:r>
        <w:t>.</w:t>
      </w:r>
    </w:p>
    <w:p w14:paraId="1EAD6CDF" w14:textId="77777777" w:rsidR="00B82D1C" w:rsidRPr="00B82D1C" w:rsidRDefault="00B82D1C" w:rsidP="00B82D1C"/>
    <w:p w14:paraId="03472C36" w14:textId="095EDDBF" w:rsidR="00D12F4E" w:rsidRPr="00D12F4E" w:rsidRDefault="00D12F4E" w:rsidP="00FB1015">
      <w:pPr>
        <w:pStyle w:val="Ttulo2"/>
      </w:pPr>
      <w:bookmarkStart w:id="4" w:name="_Toc522018112"/>
      <w:r w:rsidRPr="00D12F4E">
        <w:t>Product Scope</w:t>
      </w:r>
      <w:bookmarkEnd w:id="4"/>
    </w:p>
    <w:p w14:paraId="757BEFCE" w14:textId="3D847C98" w:rsidR="004C7C5D" w:rsidRPr="000B3502" w:rsidRDefault="00B158A3" w:rsidP="004C7C5D">
      <w:r w:rsidRPr="000B3502">
        <w:t xml:space="preserve">ERS </w:t>
      </w:r>
      <w:r w:rsidR="000B3502">
        <w:t>e</w:t>
      </w:r>
      <w:r w:rsidR="008D7499">
        <w:t>s un</w:t>
      </w:r>
      <w:r w:rsidR="000B3502" w:rsidRPr="000B3502">
        <w:t xml:space="preserve"> </w:t>
      </w:r>
      <w:r w:rsidR="008D7499">
        <w:t>nuevo módulo centralizado</w:t>
      </w:r>
      <w:r w:rsidR="000B3502" w:rsidRPr="000B3502">
        <w:t xml:space="preserve"> a desarrollar</w:t>
      </w:r>
      <w:r w:rsidR="000B3502">
        <w:t>,</w:t>
      </w:r>
      <w:r w:rsidR="000B3502" w:rsidRPr="000B3502">
        <w:t xml:space="preserve"> para cubrir los requerimientos</w:t>
      </w:r>
      <w:r w:rsidR="000B3502">
        <w:t xml:space="preserve"> relacionados con</w:t>
      </w:r>
      <w:r w:rsidR="008D7499">
        <w:t xml:space="preserve"> todo aquello</w:t>
      </w:r>
      <w:r w:rsidR="000B3502">
        <w:t xml:space="preserve"> que los usuarios pueden</w:t>
      </w:r>
      <w:r w:rsidR="008D7499">
        <w:t xml:space="preserve"> ver y hacer, </w:t>
      </w:r>
      <w:r w:rsidR="000B3502">
        <w:t xml:space="preserve">dentro de cualquier </w:t>
      </w:r>
      <w:r w:rsidR="00795BBE">
        <w:t>proceso</w:t>
      </w:r>
      <w:r w:rsidR="00AA18E2">
        <w:t xml:space="preserve"> </w:t>
      </w:r>
      <w:r w:rsidR="000B3502">
        <w:t>perteneciente a la suite de PG</w:t>
      </w:r>
      <w:r w:rsidR="000B3502" w:rsidRPr="000B3502">
        <w:t xml:space="preserve">. </w:t>
      </w:r>
      <w:bookmarkStart w:id="5" w:name="_Toc522018114"/>
    </w:p>
    <w:bookmarkEnd w:id="5"/>
    <w:p w14:paraId="6767F1FB" w14:textId="1C503F6F" w:rsidR="00BB03D3" w:rsidRPr="008D7499" w:rsidRDefault="00BB03D3" w:rsidP="00BB03D3"/>
    <w:p w14:paraId="4D9E47C9" w14:textId="40015F3A" w:rsidR="00DE1132" w:rsidRPr="008D7499" w:rsidRDefault="00DE1132" w:rsidP="00BB03D3"/>
    <w:p w14:paraId="0FAEFA0E" w14:textId="6082836B" w:rsidR="00DE1132" w:rsidRPr="008D7499" w:rsidRDefault="00DE1132" w:rsidP="00BB03D3"/>
    <w:p w14:paraId="53B63B9C" w14:textId="0A315DF4" w:rsidR="00DE1132" w:rsidRPr="008D7499" w:rsidRDefault="00DE1132" w:rsidP="00BB03D3"/>
    <w:p w14:paraId="22EE076D" w14:textId="77777777" w:rsidR="00D16493" w:rsidRPr="008D7499" w:rsidRDefault="00D16493" w:rsidP="00BB03D3"/>
    <w:p w14:paraId="5CFCD52D" w14:textId="3579BE7E" w:rsidR="00DE1132" w:rsidRPr="008D7499" w:rsidRDefault="00DE1132" w:rsidP="00BB03D3"/>
    <w:p w14:paraId="1A8DCA02" w14:textId="7EF5736E" w:rsidR="00DE1132" w:rsidRPr="008D7499" w:rsidRDefault="00DE1132" w:rsidP="00BB03D3"/>
    <w:p w14:paraId="295A43C4" w14:textId="3BA3CD64" w:rsidR="00DE1132" w:rsidRPr="008D7499" w:rsidRDefault="00DE1132" w:rsidP="00BB03D3"/>
    <w:p w14:paraId="160B4D26" w14:textId="2E2FD127" w:rsidR="00DE1132" w:rsidRPr="008D7499" w:rsidRDefault="00DE1132" w:rsidP="00BB03D3"/>
    <w:p w14:paraId="7B778C7F" w14:textId="616A573E" w:rsidR="00DE1132" w:rsidRPr="008D7499" w:rsidRDefault="00DE1132" w:rsidP="00BB03D3"/>
    <w:p w14:paraId="47A1D5C4" w14:textId="072ECF3D" w:rsidR="00DE1132" w:rsidRPr="008D7499" w:rsidRDefault="00DE1132" w:rsidP="00BB03D3"/>
    <w:p w14:paraId="29D103D2" w14:textId="7925994A" w:rsidR="00DE1132" w:rsidRPr="008D7499" w:rsidRDefault="00DE1132" w:rsidP="00BB03D3"/>
    <w:p w14:paraId="32769E00" w14:textId="66A227D6" w:rsidR="00DE1132" w:rsidRPr="008D7499" w:rsidRDefault="00DE1132" w:rsidP="00BB03D3"/>
    <w:p w14:paraId="33BEBBCA" w14:textId="7B6261A2" w:rsidR="00D12F4E" w:rsidRDefault="00D12F4E" w:rsidP="00FB1015">
      <w:pPr>
        <w:pStyle w:val="Ttulo1"/>
      </w:pPr>
      <w:bookmarkStart w:id="6" w:name="_Toc522018115"/>
      <w:r w:rsidRPr="00D12F4E">
        <w:lastRenderedPageBreak/>
        <w:t>Overall Description</w:t>
      </w:r>
      <w:bookmarkEnd w:id="6"/>
    </w:p>
    <w:p w14:paraId="515BFABC" w14:textId="11CBAC74" w:rsidR="008D7499" w:rsidRPr="008D7499" w:rsidRDefault="008D7499" w:rsidP="008D7499">
      <w:r>
        <w:rPr>
          <w:lang w:val="es-ES"/>
        </w:rPr>
        <w:t xml:space="preserve">Esta sección </w:t>
      </w:r>
      <w:r w:rsidRPr="008D7499">
        <w:rPr>
          <w:lang w:val="es-ES"/>
        </w:rPr>
        <w:t xml:space="preserve">dará una visión general de todo el </w:t>
      </w:r>
      <w:r>
        <w:rPr>
          <w:lang w:val="es-ES"/>
        </w:rPr>
        <w:t>módulo</w:t>
      </w:r>
      <w:r w:rsidRPr="008D7499">
        <w:rPr>
          <w:lang w:val="es-ES"/>
        </w:rPr>
        <w:t>. El sistema se explicará en su contexto para mostrar cómo interactuará el módulo e introducir</w:t>
      </w:r>
      <w:r>
        <w:rPr>
          <w:lang w:val="es-ES"/>
        </w:rPr>
        <w:t>á</w:t>
      </w:r>
      <w:r w:rsidRPr="008D7499">
        <w:rPr>
          <w:lang w:val="es-ES"/>
        </w:rPr>
        <w:t xml:space="preserve"> la funcionalidad básica del mismo. También describirá qué tipo de sistemas utilizará el </w:t>
      </w:r>
      <w:r>
        <w:rPr>
          <w:lang w:val="es-ES"/>
        </w:rPr>
        <w:t>módulo</w:t>
      </w:r>
      <w:r w:rsidRPr="008D7499">
        <w:rPr>
          <w:lang w:val="es-ES"/>
        </w:rPr>
        <w:t xml:space="preserve"> y qué funcionalidad está disponible para cada tipo. Finalmente, se presentarán las restricciones y suposiciones para el </w:t>
      </w:r>
      <w:r>
        <w:rPr>
          <w:lang w:val="es-ES"/>
        </w:rPr>
        <w:t>módulo</w:t>
      </w:r>
      <w:r w:rsidRPr="008D7499">
        <w:rPr>
          <w:lang w:val="es-ES"/>
        </w:rPr>
        <w:t>.</w:t>
      </w:r>
    </w:p>
    <w:p w14:paraId="0848816F" w14:textId="77777777" w:rsidR="008D7499" w:rsidRPr="008D7499" w:rsidRDefault="008D7499" w:rsidP="008D7499"/>
    <w:p w14:paraId="3737138B" w14:textId="12CDE0E8" w:rsidR="00D12F4E" w:rsidRDefault="00D12F4E" w:rsidP="00FB1015">
      <w:pPr>
        <w:pStyle w:val="Ttulo2"/>
      </w:pPr>
      <w:bookmarkStart w:id="7" w:name="_Toc522018116"/>
      <w:r w:rsidRPr="00D12F4E">
        <w:t>Product Perspective</w:t>
      </w:r>
      <w:bookmarkEnd w:id="7"/>
    </w:p>
    <w:p w14:paraId="7F39DC40" w14:textId="5A88768B" w:rsidR="000B3502" w:rsidRDefault="000B3502" w:rsidP="000B3502">
      <w:r w:rsidRPr="000B3502">
        <w:t xml:space="preserve">Bajo la </w:t>
      </w:r>
      <w:r w:rsidR="00795BBE" w:rsidRPr="000B3502">
        <w:t xml:space="preserve">arquitectura </w:t>
      </w:r>
      <w:r w:rsidR="00795BBE">
        <w:t xml:space="preserve">actual </w:t>
      </w:r>
      <w:r w:rsidRPr="000B3502">
        <w:t xml:space="preserve">de </w:t>
      </w:r>
      <w:r w:rsidR="00795BBE">
        <w:t>PG</w:t>
      </w:r>
      <w:r w:rsidRPr="000B3502">
        <w:t xml:space="preserve">, </w:t>
      </w:r>
      <w:r w:rsidR="00795BBE">
        <w:t>un proceso</w:t>
      </w:r>
      <w:r w:rsidRPr="000B3502">
        <w:t xml:space="preserve"> se </w:t>
      </w:r>
      <w:r w:rsidR="00795BBE">
        <w:t>compone de una o</w:t>
      </w:r>
      <w:r w:rsidRPr="000B3502">
        <w:t xml:space="preserve"> múltiples </w:t>
      </w:r>
      <w:r w:rsidR="00795BBE">
        <w:t>funcionalidades</w:t>
      </w:r>
      <w:r w:rsidRPr="000B3502">
        <w:t xml:space="preserve"> </w:t>
      </w:r>
      <w:r w:rsidR="00E82882">
        <w:t>pertenecientes a un producto o módulo</w:t>
      </w:r>
      <w:r w:rsidRPr="000B3502">
        <w:t xml:space="preserve">. </w:t>
      </w:r>
    </w:p>
    <w:p w14:paraId="5EE32121" w14:textId="38EA7C25" w:rsidR="00626F73" w:rsidRDefault="00626F73" w:rsidP="00626F73">
      <w:r>
        <w:t xml:space="preserve">PG busca </w:t>
      </w:r>
      <w:r w:rsidR="00686202" w:rsidRPr="00626F73">
        <w:rPr>
          <w:lang w:val="es-ES"/>
        </w:rPr>
        <w:t xml:space="preserve">seguir el principio de responsabilidad única. </w:t>
      </w:r>
      <w:r>
        <w:rPr>
          <w:lang w:val="es-ES"/>
        </w:rPr>
        <w:t xml:space="preserve">Es </w:t>
      </w:r>
      <w:r w:rsidR="00AE0F3F">
        <w:rPr>
          <w:lang w:val="es-ES"/>
        </w:rPr>
        <w:t>decir,</w:t>
      </w:r>
      <w:r>
        <w:t xml:space="preserve"> cada </w:t>
      </w:r>
      <w:r w:rsidR="00C7242F">
        <w:t>servicio</w:t>
      </w:r>
      <w:r w:rsidRPr="00626F73">
        <w:t xml:space="preserve"> debe tener responsabilidad sobre una sola parte de la </w:t>
      </w:r>
      <w:r>
        <w:t>operación</w:t>
      </w:r>
      <w:r w:rsidRPr="00626F73">
        <w:t xml:space="preserve"> proporcionada por </w:t>
      </w:r>
      <w:r>
        <w:t>la suite de PG</w:t>
      </w:r>
      <w:r w:rsidRPr="00626F73">
        <w:t xml:space="preserve">. </w:t>
      </w:r>
    </w:p>
    <w:p w14:paraId="6DAD4E05" w14:textId="20124D3B" w:rsidR="00686202" w:rsidRDefault="00C7242F" w:rsidP="00626F73">
      <w:pPr>
        <w:rPr>
          <w:lang w:val="es-ES"/>
        </w:rPr>
      </w:pPr>
      <w:r w:rsidRPr="00C7242F">
        <w:t xml:space="preserve">Actualmente, cada módulo o producto </w:t>
      </w:r>
      <w:r>
        <w:t>maneja</w:t>
      </w:r>
      <w:r w:rsidRPr="00C7242F">
        <w:t xml:space="preserve"> sus propias políticas de autorización. </w:t>
      </w:r>
      <w:r>
        <w:t>Debido a que t</w:t>
      </w:r>
      <w:r w:rsidR="00626F73" w:rsidRPr="00626F73">
        <w:t xml:space="preserve">odos </w:t>
      </w:r>
      <w:r>
        <w:t>los</w:t>
      </w:r>
      <w:r w:rsidR="00626F73" w:rsidRPr="00626F73">
        <w:t xml:space="preserve"> servicios </w:t>
      </w:r>
      <w:r>
        <w:t xml:space="preserve">incluidos en PG </w:t>
      </w:r>
      <w:r w:rsidR="00626F73" w:rsidRPr="00626F73">
        <w:t>deben estar</w:t>
      </w:r>
      <w:r>
        <w:t xml:space="preserve"> estrechamente alineados </w:t>
      </w:r>
      <w:r w:rsidR="00375172">
        <w:t xml:space="preserve">con el principio de </w:t>
      </w:r>
      <w:r>
        <w:t>la</w:t>
      </w:r>
      <w:r w:rsidR="00626F73" w:rsidRPr="00626F73">
        <w:t xml:space="preserve"> responsabilidad</w:t>
      </w:r>
      <w:r>
        <w:t xml:space="preserve"> única, la intención es que</w:t>
      </w:r>
      <w:r w:rsidR="00795BBE" w:rsidRPr="00626F73">
        <w:rPr>
          <w:lang w:val="es-ES"/>
        </w:rPr>
        <w:t xml:space="preserve"> </w:t>
      </w:r>
      <w:r w:rsidR="00626F73">
        <w:rPr>
          <w:lang w:val="es-ES"/>
        </w:rPr>
        <w:t xml:space="preserve">ERS </w:t>
      </w:r>
      <w:r w:rsidR="00375172">
        <w:rPr>
          <w:lang w:val="es-ES"/>
        </w:rPr>
        <w:t>sea el módulo responsable de administrar</w:t>
      </w:r>
      <w:r w:rsidR="00AE0F3F">
        <w:rPr>
          <w:lang w:val="es-ES"/>
        </w:rPr>
        <w:t xml:space="preserve"> </w:t>
      </w:r>
      <w:r w:rsidR="00795BBE" w:rsidRPr="00626F73">
        <w:rPr>
          <w:lang w:val="es-ES"/>
        </w:rPr>
        <w:t>la</w:t>
      </w:r>
      <w:r w:rsidR="00686202" w:rsidRPr="00626F73">
        <w:rPr>
          <w:lang w:val="es-ES"/>
        </w:rPr>
        <w:t xml:space="preserve"> lógica</w:t>
      </w:r>
      <w:r w:rsidR="00795BBE" w:rsidRPr="00626F73">
        <w:rPr>
          <w:lang w:val="es-ES"/>
        </w:rPr>
        <w:t xml:space="preserve"> de</w:t>
      </w:r>
      <w:r w:rsidR="00626F73">
        <w:rPr>
          <w:lang w:val="es-ES"/>
        </w:rPr>
        <w:t xml:space="preserve"> </w:t>
      </w:r>
      <w:r w:rsidR="00795BBE" w:rsidRPr="00626F73">
        <w:rPr>
          <w:lang w:val="es-ES"/>
        </w:rPr>
        <w:t>autorización de usuarios</w:t>
      </w:r>
      <w:r>
        <w:rPr>
          <w:lang w:val="es-ES"/>
        </w:rPr>
        <w:t xml:space="preserve"> para cada uno de los procesos</w:t>
      </w:r>
      <w:r w:rsidR="00795BBE" w:rsidRPr="00626F73">
        <w:rPr>
          <w:lang w:val="es-ES"/>
        </w:rPr>
        <w:t>.</w:t>
      </w:r>
      <w:r w:rsidR="00686202" w:rsidRPr="00626F73">
        <w:rPr>
          <w:lang w:val="es-ES"/>
        </w:rPr>
        <w:t xml:space="preserve"> </w:t>
      </w:r>
    </w:p>
    <w:p w14:paraId="65320FB0" w14:textId="71C307D2" w:rsidR="00686202" w:rsidRPr="000B3502" w:rsidRDefault="00626F73" w:rsidP="000B3502">
      <w:r>
        <w:t xml:space="preserve"> </w:t>
      </w:r>
    </w:p>
    <w:p w14:paraId="249D2ADE" w14:textId="53CAE3CF" w:rsidR="00D12F4E" w:rsidRDefault="00D12F4E" w:rsidP="00FB1015">
      <w:pPr>
        <w:pStyle w:val="Ttulo2"/>
      </w:pPr>
      <w:bookmarkStart w:id="8" w:name="_Toc522018117"/>
      <w:r w:rsidRPr="00D12F4E">
        <w:t>Product Functions</w:t>
      </w:r>
      <w:bookmarkEnd w:id="8"/>
    </w:p>
    <w:p w14:paraId="29926D45" w14:textId="36DD1281" w:rsidR="00FC228C" w:rsidRPr="00FC228C" w:rsidRDefault="00FC228C" w:rsidP="00FC228C">
      <w:pPr>
        <w:rPr>
          <w:lang w:val="en-US"/>
        </w:rPr>
      </w:pPr>
      <w:r>
        <w:rPr>
          <w:lang w:val="en-US"/>
        </w:rPr>
        <w:t xml:space="preserve">Las funciones principales son: </w:t>
      </w:r>
    </w:p>
    <w:p w14:paraId="5282E59B" w14:textId="5945519E" w:rsidR="003831F2" w:rsidRPr="003831F2" w:rsidRDefault="003831F2" w:rsidP="00686202">
      <w:pPr>
        <w:pStyle w:val="Prrafodelista"/>
        <w:numPr>
          <w:ilvl w:val="0"/>
          <w:numId w:val="13"/>
        </w:numPr>
      </w:pPr>
      <w:r>
        <w:rPr>
          <w:b/>
        </w:rPr>
        <w:t>Creación de roles y usuarios</w:t>
      </w:r>
    </w:p>
    <w:p w14:paraId="5358F9A2" w14:textId="41B6D9D3" w:rsidR="003831F2" w:rsidRDefault="003831F2" w:rsidP="00686202">
      <w:pPr>
        <w:pStyle w:val="Prrafodelista"/>
        <w:numPr>
          <w:ilvl w:val="0"/>
          <w:numId w:val="13"/>
        </w:numPr>
        <w:rPr>
          <w:b/>
        </w:rPr>
      </w:pPr>
      <w:r w:rsidRPr="003831F2">
        <w:rPr>
          <w:b/>
        </w:rPr>
        <w:t xml:space="preserve">Generación de </w:t>
      </w:r>
      <w:r w:rsidR="00706243">
        <w:rPr>
          <w:b/>
        </w:rPr>
        <w:t>archivos que muestren</w:t>
      </w:r>
      <w:r>
        <w:rPr>
          <w:b/>
        </w:rPr>
        <w:t xml:space="preserve"> la funcionalidad de cada rol/usuario</w:t>
      </w:r>
    </w:p>
    <w:p w14:paraId="6A1E76BE" w14:textId="77777777" w:rsidR="00777B21" w:rsidRDefault="00777B21" w:rsidP="00777B21">
      <w:pPr>
        <w:pStyle w:val="Prrafodelista"/>
        <w:numPr>
          <w:ilvl w:val="0"/>
          <w:numId w:val="13"/>
        </w:numPr>
      </w:pPr>
      <w:r w:rsidRPr="00E03852">
        <w:rPr>
          <w:b/>
        </w:rPr>
        <w:t>Base de datos replicada:</w:t>
      </w:r>
      <w:r>
        <w:t xml:space="preserve"> </w:t>
      </w:r>
      <w:r w:rsidRPr="00686202">
        <w:t xml:space="preserve">La lógica de autorización debe manejarse en cada </w:t>
      </w:r>
      <w:r>
        <w:t xml:space="preserve">proceso, por lo tanto, </w:t>
      </w:r>
      <w:r w:rsidRPr="00686202">
        <w:t xml:space="preserve">la lógica </w:t>
      </w:r>
      <w:r>
        <w:t>centralizada de ERS</w:t>
      </w:r>
      <w:r w:rsidRPr="00686202">
        <w:t xml:space="preserve"> debe implementarse repetidamente en cada </w:t>
      </w:r>
      <w:r>
        <w:t>uno de ellos</w:t>
      </w:r>
      <w:r w:rsidRPr="00686202">
        <w:t>.</w:t>
      </w:r>
      <w:r>
        <w:t xml:space="preserve"> Cada proceso debe almacenar en su base de datos, una réplica filtrada de los roles y permisos propios de ese proceso. </w:t>
      </w:r>
    </w:p>
    <w:p w14:paraId="1ECF390A" w14:textId="77777777" w:rsidR="00777B21" w:rsidRPr="003831F2" w:rsidRDefault="00777B21" w:rsidP="00777B21">
      <w:pPr>
        <w:pStyle w:val="Prrafodelista"/>
        <w:rPr>
          <w:b/>
        </w:rPr>
      </w:pPr>
    </w:p>
    <w:p w14:paraId="64C327C4" w14:textId="77777777" w:rsidR="00FC228C" w:rsidRPr="00686202" w:rsidRDefault="00FC228C" w:rsidP="00E03852">
      <w:pPr>
        <w:pStyle w:val="Prrafodelista"/>
      </w:pPr>
    </w:p>
    <w:p w14:paraId="45ED6CB0" w14:textId="77777777" w:rsidR="00965823" w:rsidRDefault="00965823" w:rsidP="00965823">
      <w:pPr>
        <w:pStyle w:val="Ttulo2"/>
      </w:pPr>
      <w:r>
        <w:t>User Classes and Characteristics</w:t>
      </w:r>
    </w:p>
    <w:p w14:paraId="0010D8C7" w14:textId="5305E0AB" w:rsidR="00A47CDD" w:rsidRDefault="003D1497" w:rsidP="00D12F4E">
      <w:pPr>
        <w:rPr>
          <w:lang w:val="en-US"/>
        </w:rPr>
      </w:pPr>
      <w:r>
        <w:rPr>
          <w:lang w:val="en-US"/>
        </w:rPr>
        <w:t xml:space="preserve">The user Classes identified are: </w:t>
      </w:r>
    </w:p>
    <w:p w14:paraId="20F7B4FC" w14:textId="56EBEFEE" w:rsidR="00A47CDD" w:rsidRDefault="00A47CDD" w:rsidP="00F31172">
      <w:pPr>
        <w:pStyle w:val="Prrafodelista"/>
        <w:numPr>
          <w:ilvl w:val="0"/>
          <w:numId w:val="6"/>
        </w:numPr>
        <w:rPr>
          <w:lang w:val="en-US"/>
        </w:rPr>
      </w:pPr>
      <w:r w:rsidRPr="00F31172">
        <w:rPr>
          <w:lang w:val="en-US"/>
        </w:rPr>
        <w:t xml:space="preserve">Interface Operations user: </w:t>
      </w:r>
      <w:r w:rsidR="00F31172">
        <w:rPr>
          <w:lang w:val="en-US"/>
        </w:rPr>
        <w:t>the user would upload the files, and could export t</w:t>
      </w:r>
      <w:r w:rsidR="00F31172" w:rsidRPr="00F31172">
        <w:rPr>
          <w:lang w:val="en-US"/>
        </w:rPr>
        <w:t xml:space="preserve">he file </w:t>
      </w:r>
      <w:proofErr w:type="spellStart"/>
      <w:r w:rsidR="00F31172" w:rsidRPr="00F31172">
        <w:rPr>
          <w:lang w:val="en-US"/>
        </w:rPr>
        <w:t>processed's</w:t>
      </w:r>
      <w:proofErr w:type="spellEnd"/>
      <w:r w:rsidR="00F31172" w:rsidRPr="00F31172">
        <w:rPr>
          <w:lang w:val="en-US"/>
        </w:rPr>
        <w:t xml:space="preserve"> detail</w:t>
      </w:r>
      <w:r w:rsidR="00F31172">
        <w:rPr>
          <w:lang w:val="en-US"/>
        </w:rPr>
        <w:t>s.</w:t>
      </w:r>
    </w:p>
    <w:p w14:paraId="34607054" w14:textId="77777777" w:rsidR="00E03852" w:rsidRPr="00F31172" w:rsidRDefault="00E03852" w:rsidP="00E03852">
      <w:pPr>
        <w:pStyle w:val="Prrafodelista"/>
        <w:ind w:left="360"/>
        <w:rPr>
          <w:lang w:val="en-US"/>
        </w:rPr>
      </w:pPr>
    </w:p>
    <w:p w14:paraId="3E2006DB" w14:textId="56994833" w:rsidR="00D12F4E" w:rsidRPr="00D12F4E" w:rsidRDefault="00D12F4E" w:rsidP="00FB1015">
      <w:pPr>
        <w:pStyle w:val="Ttulo2"/>
      </w:pPr>
      <w:bookmarkStart w:id="9" w:name="_Toc522018119"/>
      <w:r w:rsidRPr="00D12F4E">
        <w:t>Operating Environment</w:t>
      </w:r>
      <w:bookmarkEnd w:id="9"/>
    </w:p>
    <w:p w14:paraId="4726159A" w14:textId="77777777" w:rsidR="00E03852" w:rsidRPr="00E03852" w:rsidRDefault="00E03852" w:rsidP="00E03852">
      <w:r w:rsidRPr="00E03852">
        <w:rPr>
          <w:lang w:val="es-ES"/>
        </w:rPr>
        <w:t>El entorno operativo será PG, sobre una base de datos Oracle, plataforma Linux, WAS y Java.</w:t>
      </w:r>
    </w:p>
    <w:p w14:paraId="6DB3C47D" w14:textId="0B7422D5" w:rsidR="00D12F4E" w:rsidRPr="00E03852" w:rsidRDefault="00D12F4E" w:rsidP="00D12F4E"/>
    <w:p w14:paraId="2485F3CF" w14:textId="7780B1D7" w:rsidR="00D12F4E" w:rsidRDefault="00D12F4E" w:rsidP="00FB1015">
      <w:pPr>
        <w:pStyle w:val="Ttulo2"/>
      </w:pPr>
      <w:bookmarkStart w:id="10" w:name="_Toc522018120"/>
      <w:r w:rsidRPr="00D12F4E">
        <w:t>Design and Implementation Constraints</w:t>
      </w:r>
      <w:bookmarkEnd w:id="10"/>
    </w:p>
    <w:p w14:paraId="1F336EFB" w14:textId="77777777" w:rsidR="00BB7FC7" w:rsidRPr="00BB7FC7" w:rsidRDefault="00BB7FC7" w:rsidP="00BB7FC7">
      <w:pPr>
        <w:rPr>
          <w:lang w:val="en-US"/>
        </w:rPr>
      </w:pPr>
    </w:p>
    <w:p w14:paraId="5B71A1E4" w14:textId="034BFAFD" w:rsidR="00D12F4E" w:rsidRDefault="00D12F4E" w:rsidP="00FB1015">
      <w:pPr>
        <w:pStyle w:val="Ttulo2"/>
      </w:pPr>
      <w:bookmarkStart w:id="11" w:name="_Toc522018121"/>
      <w:r w:rsidRPr="00D12F4E">
        <w:t>User Documentation</w:t>
      </w:r>
      <w:bookmarkEnd w:id="11"/>
    </w:p>
    <w:p w14:paraId="3B9582B1" w14:textId="77777777" w:rsidR="003831F2" w:rsidRPr="003831F2" w:rsidRDefault="003831F2" w:rsidP="003831F2">
      <w:r w:rsidRPr="003831F2">
        <w:rPr>
          <w:lang w:val="es-ES"/>
        </w:rPr>
        <w:t>Se requiere un manual de usuario para cubrir todas las operaciones en la nueva funcionalidad.</w:t>
      </w:r>
    </w:p>
    <w:p w14:paraId="14E864C0" w14:textId="77777777" w:rsidR="003831F2" w:rsidRPr="003831F2" w:rsidRDefault="003831F2" w:rsidP="003831F2"/>
    <w:p w14:paraId="45B085BD" w14:textId="0CC6A373" w:rsidR="00D12F4E" w:rsidRPr="00D12F4E" w:rsidRDefault="00D12F4E" w:rsidP="00FB1015">
      <w:pPr>
        <w:pStyle w:val="Ttulo2"/>
      </w:pPr>
      <w:bookmarkStart w:id="12" w:name="_Toc522018122"/>
      <w:r w:rsidRPr="00D12F4E">
        <w:t>Assumptions and Dependencies</w:t>
      </w:r>
      <w:bookmarkEnd w:id="12"/>
    </w:p>
    <w:p w14:paraId="36C6FAAC" w14:textId="77777777" w:rsidR="003831F2" w:rsidRPr="003831F2" w:rsidRDefault="003831F2" w:rsidP="003831F2">
      <w:pPr>
        <w:numPr>
          <w:ilvl w:val="0"/>
          <w:numId w:val="2"/>
        </w:numPr>
        <w:contextualSpacing/>
        <w:outlineLvl w:val="0"/>
        <w:rPr>
          <w:b/>
          <w:color w:val="1F497D" w:themeColor="text2"/>
          <w:sz w:val="32"/>
          <w:lang w:val="en-US"/>
        </w:rPr>
      </w:pPr>
      <w:bookmarkStart w:id="13" w:name="_Toc522018123"/>
      <w:bookmarkStart w:id="14" w:name="_Toc522018124"/>
      <w:r w:rsidRPr="003831F2">
        <w:rPr>
          <w:b/>
          <w:color w:val="1F497D" w:themeColor="text2"/>
          <w:sz w:val="32"/>
          <w:lang w:val="en-US"/>
        </w:rPr>
        <w:lastRenderedPageBreak/>
        <w:t>External Interface Requirements</w:t>
      </w:r>
      <w:bookmarkEnd w:id="13"/>
    </w:p>
    <w:p w14:paraId="07E0DC23" w14:textId="7A5A2B8B" w:rsidR="00D12F4E" w:rsidRDefault="00D12F4E" w:rsidP="00FB1015">
      <w:pPr>
        <w:pStyle w:val="Ttulo2"/>
      </w:pPr>
      <w:r w:rsidRPr="00D12F4E">
        <w:t>User Interfaces</w:t>
      </w:r>
      <w:bookmarkEnd w:id="14"/>
    </w:p>
    <w:p w14:paraId="70457771" w14:textId="77777777" w:rsidR="00512FCE" w:rsidRPr="00512FCE" w:rsidRDefault="00512FCE" w:rsidP="00512FCE">
      <w:pPr>
        <w:rPr>
          <w:lang w:val="en-US"/>
        </w:rPr>
      </w:pPr>
    </w:p>
    <w:p w14:paraId="01702CA2" w14:textId="3DD2F3FE" w:rsidR="00171430" w:rsidRDefault="003831F2" w:rsidP="00171430">
      <w:r w:rsidRPr="003831F2">
        <w:t xml:space="preserve">Para </w:t>
      </w:r>
      <w:r>
        <w:t xml:space="preserve">el manejo </w:t>
      </w:r>
      <w:r w:rsidR="00512FCE">
        <w:t>ERS</w:t>
      </w:r>
      <w:r>
        <w:t xml:space="preserve"> son necesarias las siguientes pantallas:</w:t>
      </w:r>
    </w:p>
    <w:p w14:paraId="7CB71D71" w14:textId="2BC36511" w:rsidR="005E7E7D" w:rsidRPr="00171430" w:rsidRDefault="00171430" w:rsidP="00171430">
      <w:r>
        <w:t>1.</w:t>
      </w:r>
      <w:r w:rsidRPr="00171430">
        <w:rPr>
          <w:b/>
        </w:rPr>
        <w:t xml:space="preserve">Pantalla de acceso: </w:t>
      </w:r>
      <w:r w:rsidRPr="00171430">
        <w:t>La pantalla permitirá que un usuario acceda a ERS.</w:t>
      </w:r>
      <w:r w:rsidRPr="00171430">
        <w:rPr>
          <w:b/>
        </w:rPr>
        <w:t xml:space="preserve"> </w:t>
      </w:r>
    </w:p>
    <w:p w14:paraId="207D5929" w14:textId="2B053961" w:rsidR="00171430" w:rsidRPr="00171430" w:rsidRDefault="003716A4" w:rsidP="003716A4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027719CE" wp14:editId="16A4D4F6">
            <wp:extent cx="6691630" cy="24396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C65" w14:textId="11EC6E4B" w:rsidR="003716A4" w:rsidRDefault="003716A4" w:rsidP="003716A4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Pr="00A871F2">
        <w:rPr>
          <w:sz w:val="16"/>
          <w:szCs w:val="16"/>
        </w:rPr>
        <w:t xml:space="preserve"> 1: P</w:t>
      </w:r>
      <w:r>
        <w:rPr>
          <w:sz w:val="16"/>
          <w:szCs w:val="16"/>
        </w:rPr>
        <w:t xml:space="preserve">antalla de </w:t>
      </w:r>
      <w:r>
        <w:rPr>
          <w:sz w:val="16"/>
          <w:szCs w:val="16"/>
        </w:rPr>
        <w:t>autenticación</w:t>
      </w:r>
    </w:p>
    <w:p w14:paraId="3F895612" w14:textId="272F10E2" w:rsidR="003716A4" w:rsidRDefault="003716A4" w:rsidP="003831F2">
      <w:pPr>
        <w:jc w:val="left"/>
        <w:rPr>
          <w:b/>
        </w:rPr>
      </w:pPr>
    </w:p>
    <w:p w14:paraId="49C147CE" w14:textId="77777777" w:rsidR="00D017B9" w:rsidRDefault="00D017B9" w:rsidP="003831F2">
      <w:pPr>
        <w:jc w:val="left"/>
        <w:rPr>
          <w:b/>
        </w:rPr>
      </w:pPr>
    </w:p>
    <w:p w14:paraId="371D341E" w14:textId="6CE8F198" w:rsidR="003831F2" w:rsidRPr="003831F2" w:rsidRDefault="00171430" w:rsidP="003831F2">
      <w:pPr>
        <w:jc w:val="left"/>
        <w:rPr>
          <w:szCs w:val="20"/>
        </w:rPr>
      </w:pPr>
      <w:r>
        <w:rPr>
          <w:b/>
        </w:rPr>
        <w:t>2</w:t>
      </w:r>
      <w:r w:rsidR="00B12B2E">
        <w:rPr>
          <w:b/>
        </w:rPr>
        <w:t>.</w:t>
      </w:r>
      <w:r w:rsidR="003831F2" w:rsidRPr="003831F2">
        <w:rPr>
          <w:b/>
        </w:rPr>
        <w:t xml:space="preserve"> Visualización de usuarios:</w:t>
      </w:r>
      <w:r w:rsidR="003831F2">
        <w:t xml:space="preserve"> </w:t>
      </w:r>
      <w:r w:rsidR="003831F2" w:rsidRPr="003831F2">
        <w:rPr>
          <w:szCs w:val="20"/>
        </w:rPr>
        <w:t>La pantalla mostrará un concentrado de todos los usuarios dados de alta en el módulo de ERS</w:t>
      </w:r>
      <w:r w:rsidR="00375172">
        <w:rPr>
          <w:szCs w:val="20"/>
        </w:rPr>
        <w:t>.</w:t>
      </w:r>
    </w:p>
    <w:p w14:paraId="558A28D1" w14:textId="193C601D" w:rsidR="00A871F2" w:rsidRDefault="00476BF0" w:rsidP="004033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04AD5" wp14:editId="3AAFF9DE">
            <wp:extent cx="6685280" cy="2581910"/>
            <wp:effectExtent l="95250" t="38100" r="39370" b="1041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0DE68" w14:textId="387F06AE" w:rsidR="00A871F2" w:rsidRDefault="00E40A11" w:rsidP="005E7E7D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3716A4">
        <w:rPr>
          <w:sz w:val="16"/>
          <w:szCs w:val="16"/>
        </w:rPr>
        <w:t xml:space="preserve"> 2</w:t>
      </w:r>
      <w:r w:rsidRPr="00A871F2">
        <w:rPr>
          <w:sz w:val="16"/>
          <w:szCs w:val="16"/>
        </w:rPr>
        <w:t>: P</w:t>
      </w:r>
      <w:r>
        <w:rPr>
          <w:sz w:val="16"/>
          <w:szCs w:val="16"/>
        </w:rPr>
        <w:t>antalla de visualización de usuarios</w:t>
      </w:r>
    </w:p>
    <w:p w14:paraId="0AAD8CD6" w14:textId="77777777" w:rsidR="00512FCE" w:rsidRDefault="00512FCE" w:rsidP="008401DC">
      <w:pPr>
        <w:rPr>
          <w:szCs w:val="20"/>
        </w:rPr>
      </w:pPr>
    </w:p>
    <w:p w14:paraId="437E0764" w14:textId="46F045AB" w:rsidR="003831F2" w:rsidRDefault="003831F2" w:rsidP="008401DC">
      <w:pPr>
        <w:rPr>
          <w:szCs w:val="20"/>
        </w:rPr>
      </w:pPr>
      <w:r w:rsidRPr="00B12B2E">
        <w:rPr>
          <w:szCs w:val="20"/>
        </w:rPr>
        <w:lastRenderedPageBreak/>
        <w:t>Detalles de la pantalla:</w:t>
      </w:r>
    </w:p>
    <w:p w14:paraId="60430539" w14:textId="48F51D54" w:rsidR="00B12B2E" w:rsidRPr="00171430" w:rsidRDefault="00171430" w:rsidP="00171430">
      <w:pPr>
        <w:rPr>
          <w:szCs w:val="20"/>
        </w:rPr>
      </w:pPr>
      <w:r>
        <w:rPr>
          <w:szCs w:val="20"/>
        </w:rPr>
        <w:t xml:space="preserve">2.1. </w:t>
      </w:r>
      <w:r w:rsidR="00B12B2E" w:rsidRPr="00171430">
        <w:rPr>
          <w:szCs w:val="20"/>
        </w:rPr>
        <w:t xml:space="preserve">La pantalla mostrará los campos: User id, SOEID, First Name, User Description, Department y </w:t>
      </w:r>
      <w:r w:rsidR="004B7C09" w:rsidRPr="00171430">
        <w:rPr>
          <w:szCs w:val="20"/>
        </w:rPr>
        <w:t>Manager</w:t>
      </w:r>
      <w:r w:rsidR="0031455B" w:rsidRPr="00171430">
        <w:rPr>
          <w:szCs w:val="20"/>
        </w:rPr>
        <w:t xml:space="preserve"> de manera horizontal</w:t>
      </w:r>
      <w:r w:rsidR="004B7C09" w:rsidRPr="00171430">
        <w:rPr>
          <w:szCs w:val="20"/>
        </w:rPr>
        <w:t>.</w:t>
      </w:r>
    </w:p>
    <w:p w14:paraId="61474A37" w14:textId="449D889A" w:rsidR="004B7C09" w:rsidRPr="00171430" w:rsidRDefault="00171430" w:rsidP="00171430">
      <w:pPr>
        <w:rPr>
          <w:szCs w:val="20"/>
        </w:rPr>
      </w:pPr>
      <w:r>
        <w:rPr>
          <w:szCs w:val="20"/>
        </w:rPr>
        <w:t xml:space="preserve">2.2. </w:t>
      </w:r>
      <w:r w:rsidR="004B7C09" w:rsidRPr="00171430">
        <w:rPr>
          <w:szCs w:val="20"/>
        </w:rPr>
        <w:t>Inicialmente, se mostrarán sólo los registros especificados por los campos.</w:t>
      </w:r>
    </w:p>
    <w:p w14:paraId="058D3B67" w14:textId="1EEBEC41" w:rsidR="004B7C09" w:rsidRPr="00171430" w:rsidRDefault="00171430" w:rsidP="00171430">
      <w:pPr>
        <w:rPr>
          <w:szCs w:val="20"/>
        </w:rPr>
      </w:pPr>
      <w:r>
        <w:rPr>
          <w:szCs w:val="20"/>
        </w:rPr>
        <w:t xml:space="preserve">2.3. </w:t>
      </w:r>
      <w:r w:rsidR="004B7C09" w:rsidRPr="00171430">
        <w:rPr>
          <w:szCs w:val="20"/>
        </w:rPr>
        <w:t>Cada registro deberá mostrar un botón</w:t>
      </w:r>
      <w:r w:rsidR="00375172" w:rsidRPr="00171430">
        <w:rPr>
          <w:szCs w:val="20"/>
        </w:rPr>
        <w:t xml:space="preserve"> verde</w:t>
      </w:r>
      <w:r w:rsidR="004B7C09" w:rsidRPr="00171430">
        <w:rPr>
          <w:szCs w:val="20"/>
        </w:rPr>
        <w:t xml:space="preserve"> con la opción de ser desplegado. </w:t>
      </w:r>
    </w:p>
    <w:p w14:paraId="77BB4571" w14:textId="1AC324E2" w:rsidR="005E7E7D" w:rsidRPr="00171430" w:rsidRDefault="00171430" w:rsidP="00171430">
      <w:pPr>
        <w:rPr>
          <w:szCs w:val="20"/>
        </w:rPr>
      </w:pPr>
      <w:r>
        <w:rPr>
          <w:szCs w:val="20"/>
        </w:rPr>
        <w:t xml:space="preserve">2.4. </w:t>
      </w:r>
      <w:r w:rsidR="004B7C09" w:rsidRPr="00171430">
        <w:rPr>
          <w:szCs w:val="20"/>
        </w:rPr>
        <w:t>Si el botón es desplega</w:t>
      </w:r>
      <w:r w:rsidR="00375172" w:rsidRPr="00171430">
        <w:rPr>
          <w:szCs w:val="20"/>
        </w:rPr>
        <w:t xml:space="preserve">do, entonces se mostrará el rol(es) </w:t>
      </w:r>
      <w:r w:rsidR="004B7C09" w:rsidRPr="00171430">
        <w:rPr>
          <w:szCs w:val="20"/>
        </w:rPr>
        <w:t>propio</w:t>
      </w:r>
      <w:r w:rsidR="00375172" w:rsidRPr="00171430">
        <w:rPr>
          <w:szCs w:val="20"/>
        </w:rPr>
        <w:t>s</w:t>
      </w:r>
      <w:r w:rsidR="004B7C09" w:rsidRPr="00171430">
        <w:rPr>
          <w:szCs w:val="20"/>
        </w:rPr>
        <w:t xml:space="preserve"> de</w:t>
      </w:r>
      <w:r w:rsidR="00375172" w:rsidRPr="00171430">
        <w:rPr>
          <w:szCs w:val="20"/>
        </w:rPr>
        <w:t>l</w:t>
      </w:r>
      <w:r w:rsidR="004B7C09" w:rsidRPr="00171430">
        <w:rPr>
          <w:szCs w:val="20"/>
        </w:rPr>
        <w:t xml:space="preserve"> usuario</w:t>
      </w:r>
      <w:r w:rsidR="00375172" w:rsidRPr="00171430">
        <w:rPr>
          <w:szCs w:val="20"/>
        </w:rPr>
        <w:t xml:space="preserve"> y el color cambiará a rojo</w:t>
      </w:r>
      <w:r w:rsidR="004B7C09" w:rsidRPr="00171430">
        <w:rPr>
          <w:szCs w:val="20"/>
        </w:rPr>
        <w:t>.</w:t>
      </w:r>
      <w:r w:rsidR="005E7E7D" w:rsidRPr="00171430">
        <w:rPr>
          <w:szCs w:val="20"/>
        </w:rPr>
        <w:t xml:space="preserve"> </w:t>
      </w:r>
    </w:p>
    <w:p w14:paraId="07DF7FF3" w14:textId="67A7B69B" w:rsidR="005E7E7D" w:rsidRPr="00171430" w:rsidRDefault="00171430" w:rsidP="00171430">
      <w:pPr>
        <w:rPr>
          <w:szCs w:val="20"/>
        </w:rPr>
      </w:pPr>
      <w:r>
        <w:rPr>
          <w:szCs w:val="20"/>
        </w:rPr>
        <w:t xml:space="preserve">2.5. </w:t>
      </w:r>
      <w:r w:rsidR="005E7E7D" w:rsidRPr="00171430">
        <w:rPr>
          <w:szCs w:val="20"/>
        </w:rPr>
        <w:t xml:space="preserve">Si se selecciona algún dato </w:t>
      </w:r>
      <w:r w:rsidR="00130583" w:rsidRPr="00171430">
        <w:rPr>
          <w:szCs w:val="20"/>
        </w:rPr>
        <w:t>en la columna de</w:t>
      </w:r>
      <w:r w:rsidR="005E7E7D" w:rsidRPr="00171430">
        <w:rPr>
          <w:szCs w:val="20"/>
        </w:rPr>
        <w:t xml:space="preserve"> “User id”, se deberá mostrar el detalle del usuario. </w:t>
      </w:r>
      <w:r w:rsidR="003716A4">
        <w:rPr>
          <w:szCs w:val="20"/>
        </w:rPr>
        <w:t>(Referido a la figura 2</w:t>
      </w:r>
      <w:r w:rsidR="00537B38" w:rsidRPr="00171430">
        <w:rPr>
          <w:szCs w:val="20"/>
        </w:rPr>
        <w:t xml:space="preserve">: Pantalla de </w:t>
      </w:r>
      <w:r w:rsidR="001C6433" w:rsidRPr="00171430">
        <w:rPr>
          <w:szCs w:val="20"/>
        </w:rPr>
        <w:t>visualización</w:t>
      </w:r>
      <w:r w:rsidR="00537B38" w:rsidRPr="00171430">
        <w:rPr>
          <w:szCs w:val="20"/>
        </w:rPr>
        <w:t xml:space="preserve"> de usuario)</w:t>
      </w:r>
      <w:r w:rsidR="00130583" w:rsidRPr="00171430">
        <w:rPr>
          <w:szCs w:val="20"/>
        </w:rPr>
        <w:t xml:space="preserve">. Por esta razón, los ids de usuarios deberán estar mostrados en color azul y con un tipo de texto subrayado. </w:t>
      </w:r>
    </w:p>
    <w:p w14:paraId="6BEDDF84" w14:textId="36ED92D1" w:rsidR="003831F2" w:rsidRPr="00171430" w:rsidRDefault="00171430" w:rsidP="00171430">
      <w:pPr>
        <w:rPr>
          <w:szCs w:val="20"/>
        </w:rPr>
      </w:pPr>
      <w:r>
        <w:rPr>
          <w:szCs w:val="20"/>
        </w:rPr>
        <w:t xml:space="preserve">2.6. </w:t>
      </w:r>
      <w:r w:rsidR="003831F2" w:rsidRPr="00171430">
        <w:rPr>
          <w:szCs w:val="20"/>
        </w:rPr>
        <w:t>La pantalla deberá mostrar una serie de botones que cuenten con las siguientes funcionalidades:</w:t>
      </w:r>
    </w:p>
    <w:p w14:paraId="32BB55F2" w14:textId="1EA4BB7E" w:rsidR="003831F2" w:rsidRDefault="00171430" w:rsidP="008401DC">
      <w:pPr>
        <w:pStyle w:val="Prrafodelista"/>
        <w:rPr>
          <w:szCs w:val="20"/>
        </w:rPr>
      </w:pPr>
      <w:r>
        <w:rPr>
          <w:b/>
          <w:szCs w:val="20"/>
        </w:rPr>
        <w:t>2</w:t>
      </w:r>
      <w:r w:rsidR="00873C30">
        <w:rPr>
          <w:b/>
          <w:szCs w:val="20"/>
        </w:rPr>
        <w:t>.</w:t>
      </w:r>
      <w:r w:rsidR="00537B38">
        <w:rPr>
          <w:b/>
          <w:szCs w:val="20"/>
        </w:rPr>
        <w:t>6</w:t>
      </w:r>
      <w:r w:rsidR="00B12B2E">
        <w:rPr>
          <w:b/>
          <w:szCs w:val="20"/>
        </w:rPr>
        <w:t xml:space="preserve">.1. </w:t>
      </w:r>
      <w:r w:rsidR="003831F2" w:rsidRPr="003831F2">
        <w:rPr>
          <w:b/>
          <w:szCs w:val="20"/>
        </w:rPr>
        <w:t>Add Record:</w:t>
      </w:r>
      <w:r w:rsidR="003831F2">
        <w:rPr>
          <w:szCs w:val="20"/>
        </w:rPr>
        <w:t xml:space="preserve"> Agregar un usuario nuevo.</w:t>
      </w:r>
      <w:r w:rsidR="003716A4">
        <w:rPr>
          <w:szCs w:val="20"/>
        </w:rPr>
        <w:t xml:space="preserve"> (Referido a la figura 3</w:t>
      </w:r>
      <w:r w:rsidR="008D12A1">
        <w:rPr>
          <w:szCs w:val="20"/>
        </w:rPr>
        <w:t>: Pantalla de creación de usuario)</w:t>
      </w:r>
    </w:p>
    <w:p w14:paraId="602D981D" w14:textId="3ED589B2" w:rsidR="00154BF2" w:rsidRPr="00154BF2" w:rsidRDefault="00171430" w:rsidP="00154BF2">
      <w:pPr>
        <w:pStyle w:val="Prrafodelista"/>
        <w:rPr>
          <w:szCs w:val="20"/>
        </w:rPr>
      </w:pPr>
      <w:r>
        <w:rPr>
          <w:b/>
          <w:szCs w:val="20"/>
        </w:rPr>
        <w:t>2</w:t>
      </w:r>
      <w:r w:rsidR="00537B38">
        <w:rPr>
          <w:b/>
          <w:szCs w:val="20"/>
        </w:rPr>
        <w:t>.6</w:t>
      </w:r>
      <w:r w:rsidR="00B12B2E">
        <w:rPr>
          <w:b/>
          <w:szCs w:val="20"/>
        </w:rPr>
        <w:t xml:space="preserve">.2 </w:t>
      </w:r>
      <w:proofErr w:type="spellStart"/>
      <w:r w:rsidR="008D12A1">
        <w:rPr>
          <w:b/>
          <w:szCs w:val="20"/>
        </w:rPr>
        <w:t>Bulk</w:t>
      </w:r>
      <w:proofErr w:type="spellEnd"/>
      <w:r w:rsidR="008D12A1">
        <w:rPr>
          <w:b/>
          <w:szCs w:val="20"/>
        </w:rPr>
        <w:t xml:space="preserve"> </w:t>
      </w:r>
      <w:proofErr w:type="spellStart"/>
      <w:r w:rsidR="008D12A1">
        <w:rPr>
          <w:b/>
          <w:szCs w:val="20"/>
        </w:rPr>
        <w:t>Upload</w:t>
      </w:r>
      <w:proofErr w:type="spellEnd"/>
      <w:r w:rsidR="008D12A1">
        <w:rPr>
          <w:b/>
          <w:szCs w:val="20"/>
        </w:rPr>
        <w:t>:</w:t>
      </w:r>
      <w:r w:rsidR="008D12A1">
        <w:rPr>
          <w:szCs w:val="20"/>
        </w:rPr>
        <w:t xml:space="preserve"> Cargar un archivo en el cual se pueda agregar más de un usuario, de manera masiva</w:t>
      </w:r>
      <w:r w:rsidR="00375172">
        <w:rPr>
          <w:szCs w:val="20"/>
        </w:rPr>
        <w:t>.</w:t>
      </w:r>
      <w:r w:rsidR="00154BF2">
        <w:rPr>
          <w:szCs w:val="20"/>
        </w:rPr>
        <w:t xml:space="preserve"> (Referido en la f</w:t>
      </w:r>
      <w:r w:rsidR="00154BF2" w:rsidRPr="00154BF2">
        <w:rPr>
          <w:szCs w:val="20"/>
        </w:rPr>
        <w:t>igura 5: Pantalla de carga masiva de usuarios/roles</w:t>
      </w:r>
      <w:r w:rsidR="00154BF2">
        <w:rPr>
          <w:szCs w:val="20"/>
        </w:rPr>
        <w:t>).</w:t>
      </w:r>
    </w:p>
    <w:p w14:paraId="10C0D415" w14:textId="1FF2DD7C" w:rsidR="004B7C09" w:rsidRDefault="00171430" w:rsidP="003716A4">
      <w:pPr>
        <w:pStyle w:val="Prrafodelista"/>
        <w:ind w:left="1416" w:hanging="696"/>
        <w:rPr>
          <w:szCs w:val="20"/>
        </w:rPr>
      </w:pPr>
      <w:r>
        <w:rPr>
          <w:b/>
          <w:szCs w:val="20"/>
        </w:rPr>
        <w:t>2</w:t>
      </w:r>
      <w:r w:rsidR="00537B38">
        <w:rPr>
          <w:b/>
          <w:szCs w:val="20"/>
        </w:rPr>
        <w:t>.6</w:t>
      </w:r>
      <w:r w:rsidR="00B12B2E">
        <w:rPr>
          <w:b/>
          <w:szCs w:val="20"/>
        </w:rPr>
        <w:t xml:space="preserve">.3 </w:t>
      </w:r>
      <w:proofErr w:type="spellStart"/>
      <w:r w:rsidR="008D12A1">
        <w:rPr>
          <w:b/>
          <w:szCs w:val="20"/>
        </w:rPr>
        <w:t>Export</w:t>
      </w:r>
      <w:proofErr w:type="spellEnd"/>
      <w:r w:rsidR="008D12A1">
        <w:rPr>
          <w:b/>
          <w:szCs w:val="20"/>
        </w:rPr>
        <w:t>:</w:t>
      </w:r>
      <w:r w:rsidR="008D12A1">
        <w:rPr>
          <w:szCs w:val="20"/>
        </w:rPr>
        <w:t xml:space="preserve"> </w:t>
      </w:r>
      <w:r w:rsidR="008D12A1" w:rsidRPr="008D12A1">
        <w:rPr>
          <w:szCs w:val="20"/>
        </w:rPr>
        <w:t>Exportar un archivo con las funcionalidades propias de los usuarios dados de alta.</w:t>
      </w:r>
      <w:r w:rsidR="00375172">
        <w:rPr>
          <w:szCs w:val="20"/>
        </w:rPr>
        <w:t xml:space="preserve"> (La exportación de datos debe contener la opción de filtrado de los </w:t>
      </w:r>
      <w:r w:rsidR="00DF6745">
        <w:rPr>
          <w:szCs w:val="20"/>
        </w:rPr>
        <w:t>mismos, referido en el punto 1.7</w:t>
      </w:r>
      <w:r w:rsidR="00375172">
        <w:rPr>
          <w:szCs w:val="20"/>
        </w:rPr>
        <w:t>).</w:t>
      </w:r>
      <w:r w:rsidR="008D12A1" w:rsidRPr="008D12A1">
        <w:rPr>
          <w:szCs w:val="20"/>
        </w:rPr>
        <w:t xml:space="preserve"> </w:t>
      </w:r>
    </w:p>
    <w:p w14:paraId="6586D776" w14:textId="6DB362D7" w:rsidR="0031455B" w:rsidRPr="00171430" w:rsidRDefault="00171430" w:rsidP="00171430">
      <w:pPr>
        <w:rPr>
          <w:szCs w:val="20"/>
        </w:rPr>
      </w:pPr>
      <w:r>
        <w:rPr>
          <w:szCs w:val="20"/>
        </w:rPr>
        <w:t xml:space="preserve">2.7. </w:t>
      </w:r>
      <w:r w:rsidR="00B12B2E" w:rsidRPr="00171430">
        <w:rPr>
          <w:szCs w:val="20"/>
        </w:rPr>
        <w:t>La pantalla contará con una opción de filtrado de datos a partir de los argumentos: User id, SOEID, First Name, User Description, Departmen</w:t>
      </w:r>
      <w:r w:rsidR="00375172" w:rsidRPr="00171430">
        <w:rPr>
          <w:szCs w:val="20"/>
        </w:rPr>
        <w:t>t y Manager.</w:t>
      </w:r>
    </w:p>
    <w:p w14:paraId="5E9B3A1A" w14:textId="12FF5E48" w:rsidR="0031455B" w:rsidRPr="00171430" w:rsidRDefault="00171430" w:rsidP="00171430">
      <w:pPr>
        <w:rPr>
          <w:szCs w:val="20"/>
        </w:rPr>
      </w:pPr>
      <w:r>
        <w:rPr>
          <w:szCs w:val="20"/>
        </w:rPr>
        <w:t xml:space="preserve">2.8. </w:t>
      </w:r>
      <w:r w:rsidR="0031455B" w:rsidRPr="00171430">
        <w:rPr>
          <w:szCs w:val="20"/>
        </w:rPr>
        <w:t>La pantalla deberá tener un apartado con el nombre “Show”, en el que el usuario podr</w:t>
      </w:r>
      <w:r w:rsidR="005D6FEF" w:rsidRPr="00171430">
        <w:rPr>
          <w:szCs w:val="20"/>
        </w:rPr>
        <w:t xml:space="preserve">á decidir mediante un menú desplegable si quiere visualizar 10, 25, 50 o todos los registros actuales. </w:t>
      </w:r>
    </w:p>
    <w:p w14:paraId="75C9041F" w14:textId="19C7D4A3" w:rsidR="005D6FEF" w:rsidRPr="00171430" w:rsidRDefault="00171430" w:rsidP="00171430">
      <w:pPr>
        <w:rPr>
          <w:szCs w:val="20"/>
        </w:rPr>
      </w:pPr>
      <w:r>
        <w:rPr>
          <w:szCs w:val="20"/>
        </w:rPr>
        <w:t xml:space="preserve">2.9. </w:t>
      </w:r>
      <w:r w:rsidR="002329B1" w:rsidRPr="00171430">
        <w:rPr>
          <w:szCs w:val="20"/>
        </w:rPr>
        <w:t xml:space="preserve">Finalmente, deberá indicarse el número de la entrada actual de la forma: "Showing 1 to 10 of 333 entries” y una opción que permita adelantar o regresar a las respectivas entradas. </w:t>
      </w:r>
    </w:p>
    <w:p w14:paraId="12CC47AE" w14:textId="28F1D808" w:rsidR="00D2670A" w:rsidRDefault="00D2670A" w:rsidP="00B12B2E">
      <w:pPr>
        <w:jc w:val="left"/>
        <w:rPr>
          <w:szCs w:val="20"/>
        </w:rPr>
      </w:pPr>
    </w:p>
    <w:p w14:paraId="60F967F9" w14:textId="5C7B97A5" w:rsidR="00512FCE" w:rsidRDefault="00512FCE" w:rsidP="00B12B2E">
      <w:pPr>
        <w:jc w:val="left"/>
        <w:rPr>
          <w:szCs w:val="20"/>
        </w:rPr>
      </w:pPr>
    </w:p>
    <w:p w14:paraId="0C756FC2" w14:textId="6BA01914" w:rsidR="00512FCE" w:rsidRDefault="00512FCE" w:rsidP="00B12B2E">
      <w:pPr>
        <w:jc w:val="left"/>
        <w:rPr>
          <w:szCs w:val="20"/>
        </w:rPr>
      </w:pPr>
    </w:p>
    <w:p w14:paraId="77EF0388" w14:textId="051106F5" w:rsidR="00512FCE" w:rsidRDefault="00512FCE" w:rsidP="00B12B2E">
      <w:pPr>
        <w:jc w:val="left"/>
        <w:rPr>
          <w:szCs w:val="20"/>
        </w:rPr>
      </w:pPr>
    </w:p>
    <w:p w14:paraId="7944A1C5" w14:textId="71D9C644" w:rsidR="00512FCE" w:rsidRDefault="00512FCE" w:rsidP="00B12B2E">
      <w:pPr>
        <w:jc w:val="left"/>
        <w:rPr>
          <w:szCs w:val="20"/>
        </w:rPr>
      </w:pPr>
    </w:p>
    <w:p w14:paraId="4A981AA2" w14:textId="23986317" w:rsidR="00512FCE" w:rsidRDefault="00512FCE" w:rsidP="00B12B2E">
      <w:pPr>
        <w:jc w:val="left"/>
        <w:rPr>
          <w:szCs w:val="20"/>
        </w:rPr>
      </w:pPr>
    </w:p>
    <w:p w14:paraId="281E3A94" w14:textId="3FC47B9B" w:rsidR="00512FCE" w:rsidRDefault="00512FCE" w:rsidP="00B12B2E">
      <w:pPr>
        <w:jc w:val="left"/>
        <w:rPr>
          <w:szCs w:val="20"/>
        </w:rPr>
      </w:pPr>
    </w:p>
    <w:p w14:paraId="6FC6C11F" w14:textId="6941681E" w:rsidR="00512FCE" w:rsidRDefault="00512FCE" w:rsidP="00B12B2E">
      <w:pPr>
        <w:jc w:val="left"/>
        <w:rPr>
          <w:szCs w:val="20"/>
        </w:rPr>
      </w:pPr>
    </w:p>
    <w:p w14:paraId="0D4439C4" w14:textId="49D6082E" w:rsidR="00512FCE" w:rsidRDefault="00512FCE" w:rsidP="00B12B2E">
      <w:pPr>
        <w:jc w:val="left"/>
        <w:rPr>
          <w:szCs w:val="20"/>
        </w:rPr>
      </w:pPr>
    </w:p>
    <w:p w14:paraId="3304BB3B" w14:textId="1044B399" w:rsidR="00512FCE" w:rsidRDefault="00512FCE" w:rsidP="00B12B2E">
      <w:pPr>
        <w:jc w:val="left"/>
        <w:rPr>
          <w:szCs w:val="20"/>
        </w:rPr>
      </w:pPr>
    </w:p>
    <w:p w14:paraId="36AAA4B0" w14:textId="58A3635D" w:rsidR="00512FCE" w:rsidRDefault="00512FCE" w:rsidP="00B12B2E">
      <w:pPr>
        <w:jc w:val="left"/>
        <w:rPr>
          <w:szCs w:val="20"/>
        </w:rPr>
      </w:pPr>
    </w:p>
    <w:p w14:paraId="0F27DB74" w14:textId="296AE8CE" w:rsidR="00512FCE" w:rsidRDefault="00512FCE" w:rsidP="00B12B2E">
      <w:pPr>
        <w:jc w:val="left"/>
        <w:rPr>
          <w:szCs w:val="20"/>
        </w:rPr>
      </w:pPr>
    </w:p>
    <w:p w14:paraId="0571F97C" w14:textId="6BF4C3DE" w:rsidR="00512FCE" w:rsidRDefault="00512FCE" w:rsidP="00B12B2E">
      <w:pPr>
        <w:jc w:val="left"/>
        <w:rPr>
          <w:szCs w:val="20"/>
        </w:rPr>
      </w:pPr>
    </w:p>
    <w:p w14:paraId="280B0D17" w14:textId="5A72922D" w:rsidR="00512FCE" w:rsidRDefault="00512FCE" w:rsidP="00B12B2E">
      <w:pPr>
        <w:jc w:val="left"/>
        <w:rPr>
          <w:szCs w:val="20"/>
        </w:rPr>
      </w:pPr>
    </w:p>
    <w:p w14:paraId="785EA8B4" w14:textId="0916CE47" w:rsidR="00512FCE" w:rsidRDefault="00512FCE" w:rsidP="00B12B2E">
      <w:pPr>
        <w:jc w:val="left"/>
        <w:rPr>
          <w:szCs w:val="20"/>
        </w:rPr>
      </w:pPr>
    </w:p>
    <w:p w14:paraId="4AF43429" w14:textId="2626786A" w:rsidR="00512FCE" w:rsidRDefault="00512FCE" w:rsidP="00B12B2E">
      <w:pPr>
        <w:jc w:val="left"/>
        <w:rPr>
          <w:szCs w:val="20"/>
        </w:rPr>
      </w:pPr>
    </w:p>
    <w:p w14:paraId="2CE6540C" w14:textId="76BB4B9F" w:rsidR="00512FCE" w:rsidRDefault="00512FCE" w:rsidP="00B12B2E">
      <w:pPr>
        <w:jc w:val="left"/>
        <w:rPr>
          <w:szCs w:val="20"/>
        </w:rPr>
      </w:pPr>
    </w:p>
    <w:p w14:paraId="0A51045B" w14:textId="77777777" w:rsidR="00512FCE" w:rsidRDefault="00512FCE" w:rsidP="00B12B2E">
      <w:pPr>
        <w:jc w:val="left"/>
        <w:rPr>
          <w:szCs w:val="20"/>
        </w:rPr>
      </w:pPr>
    </w:p>
    <w:p w14:paraId="76D956E6" w14:textId="7762A424" w:rsidR="00375172" w:rsidRDefault="00171430" w:rsidP="00375172">
      <w:pPr>
        <w:jc w:val="left"/>
        <w:rPr>
          <w:szCs w:val="20"/>
        </w:rPr>
      </w:pPr>
      <w:r>
        <w:rPr>
          <w:b/>
        </w:rPr>
        <w:lastRenderedPageBreak/>
        <w:t>3</w:t>
      </w:r>
      <w:r w:rsidR="00375172">
        <w:rPr>
          <w:b/>
        </w:rPr>
        <w:t>.</w:t>
      </w:r>
      <w:r w:rsidR="00375172" w:rsidRPr="003831F2">
        <w:rPr>
          <w:b/>
        </w:rPr>
        <w:t xml:space="preserve"> </w:t>
      </w:r>
      <w:r w:rsidR="00375172">
        <w:rPr>
          <w:b/>
        </w:rPr>
        <w:t>Creación de usuario</w:t>
      </w:r>
      <w:r w:rsidR="00375172" w:rsidRPr="003831F2">
        <w:rPr>
          <w:b/>
        </w:rPr>
        <w:t>:</w:t>
      </w:r>
      <w:r w:rsidR="00375172">
        <w:t xml:space="preserve"> </w:t>
      </w:r>
      <w:r w:rsidR="00375172" w:rsidRPr="003831F2">
        <w:rPr>
          <w:szCs w:val="20"/>
        </w:rPr>
        <w:t xml:space="preserve">La pantalla </w:t>
      </w:r>
      <w:r w:rsidR="00375172">
        <w:rPr>
          <w:szCs w:val="20"/>
        </w:rPr>
        <w:t xml:space="preserve">permitirá dar de alta un nuevo usuario. </w:t>
      </w:r>
    </w:p>
    <w:p w14:paraId="3B157A97" w14:textId="65C1499A" w:rsidR="00E25721" w:rsidRPr="00E25721" w:rsidRDefault="00E25721" w:rsidP="00375172">
      <w:pPr>
        <w:jc w:val="left"/>
        <w:rPr>
          <w:szCs w:val="20"/>
        </w:rPr>
      </w:pPr>
      <w:r>
        <w:rPr>
          <w:noProof/>
          <w:szCs w:val="20"/>
          <w:lang w:val="en-US"/>
        </w:rPr>
        <w:drawing>
          <wp:anchor distT="0" distB="0" distL="114300" distR="114300" simplePos="0" relativeHeight="251672576" behindDoc="0" locked="0" layoutInCell="1" allowOverlap="1" wp14:anchorId="6224C8D3" wp14:editId="5A710CD8">
            <wp:simplePos x="0" y="0"/>
            <wp:positionH relativeFrom="column">
              <wp:posOffset>842138</wp:posOffset>
            </wp:positionH>
            <wp:positionV relativeFrom="paragraph">
              <wp:posOffset>171135</wp:posOffset>
            </wp:positionV>
            <wp:extent cx="4725681" cy="1287354"/>
            <wp:effectExtent l="0" t="0" r="0" b="825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1" cy="128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34A31" w14:textId="1CB899DC" w:rsidR="00A871F2" w:rsidRDefault="00512FCE" w:rsidP="00A871F2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F351DA" wp14:editId="01E3131F">
                <wp:simplePos x="0" y="0"/>
                <wp:positionH relativeFrom="column">
                  <wp:posOffset>2287339</wp:posOffset>
                </wp:positionH>
                <wp:positionV relativeFrom="paragraph">
                  <wp:posOffset>1016368</wp:posOffset>
                </wp:positionV>
                <wp:extent cx="53789" cy="138313"/>
                <wp:effectExtent l="0" t="0" r="22860" b="146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9" cy="138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B8E23" id="Rectángulo 16" o:spid="_x0000_s1026" style="position:absolute;margin-left:180.1pt;margin-top:80.05pt;width:4.25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" fillcolor="white [3212]" strokecolor="white [3212]" strokeweight="2pt"/>
            </w:pict>
          </mc:Fallback>
        </mc:AlternateContent>
      </w:r>
      <w:r w:rsidR="00E40A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91DB73" wp14:editId="7D95B904">
                <wp:simplePos x="0" y="0"/>
                <wp:positionH relativeFrom="column">
                  <wp:posOffset>865793</wp:posOffset>
                </wp:positionH>
                <wp:positionV relativeFrom="paragraph">
                  <wp:posOffset>405936</wp:posOffset>
                </wp:positionV>
                <wp:extent cx="176733" cy="3265714"/>
                <wp:effectExtent l="0" t="0" r="13970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3" cy="32657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6B63C" id="Rectángulo 23" o:spid="_x0000_s1026" style="position:absolute;margin-left:68.15pt;margin-top:31.95pt;width:13.9pt;height:25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" fillcolor="white [3212]" strokecolor="white [3212]" strokeweight="2pt"/>
            </w:pict>
          </mc:Fallback>
        </mc:AlternateContent>
      </w:r>
      <w:r w:rsidR="00A871F2">
        <w:rPr>
          <w:noProof/>
          <w:lang w:val="en-US"/>
        </w:rPr>
        <w:drawing>
          <wp:inline distT="0" distB="0" distL="0" distR="0" wp14:anchorId="4ED60D78" wp14:editId="6D42145E">
            <wp:extent cx="5101353" cy="3719051"/>
            <wp:effectExtent l="95250" t="38100" r="42545" b="914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279" cy="372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F9FDB" w14:textId="77054EF9" w:rsidR="00A871F2" w:rsidRDefault="00A871F2" w:rsidP="00E40A11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3716A4">
        <w:rPr>
          <w:sz w:val="16"/>
          <w:szCs w:val="16"/>
        </w:rPr>
        <w:t xml:space="preserve"> 3</w:t>
      </w:r>
      <w:r w:rsidRPr="00A871F2">
        <w:rPr>
          <w:sz w:val="16"/>
          <w:szCs w:val="16"/>
        </w:rPr>
        <w:t>: P</w:t>
      </w:r>
      <w:r>
        <w:rPr>
          <w:sz w:val="16"/>
          <w:szCs w:val="16"/>
        </w:rPr>
        <w:t>antalla de creac</w:t>
      </w:r>
      <w:r w:rsidRPr="00A871F2">
        <w:rPr>
          <w:sz w:val="16"/>
          <w:szCs w:val="16"/>
        </w:rPr>
        <w:t>i</w:t>
      </w:r>
      <w:r>
        <w:rPr>
          <w:sz w:val="16"/>
          <w:szCs w:val="16"/>
        </w:rPr>
        <w:t>ón de usuario</w:t>
      </w:r>
    </w:p>
    <w:p w14:paraId="04910950" w14:textId="77777777" w:rsidR="00375172" w:rsidRDefault="00375172" w:rsidP="00375172">
      <w:pPr>
        <w:jc w:val="left"/>
        <w:rPr>
          <w:szCs w:val="20"/>
        </w:rPr>
      </w:pPr>
      <w:r w:rsidRPr="00B12B2E">
        <w:rPr>
          <w:szCs w:val="20"/>
        </w:rPr>
        <w:t>Detalles de la pantalla:</w:t>
      </w:r>
    </w:p>
    <w:p w14:paraId="7E8D777D" w14:textId="206C257D" w:rsidR="00375172" w:rsidRPr="00171430" w:rsidRDefault="00171430" w:rsidP="00171430">
      <w:pPr>
        <w:rPr>
          <w:szCs w:val="20"/>
        </w:rPr>
      </w:pPr>
      <w:r>
        <w:rPr>
          <w:szCs w:val="20"/>
        </w:rPr>
        <w:t xml:space="preserve">3.1. </w:t>
      </w:r>
      <w:r w:rsidR="00375172" w:rsidRPr="00171430">
        <w:rPr>
          <w:szCs w:val="20"/>
        </w:rPr>
        <w:t>La pantalla mostrará los campos:</w:t>
      </w:r>
      <w:r w:rsidR="00512FCE">
        <w:rPr>
          <w:szCs w:val="20"/>
        </w:rPr>
        <w:t xml:space="preserve"> GEID, SOEID, Alias, </w:t>
      </w:r>
      <w:r w:rsidR="0031455B" w:rsidRPr="00171430">
        <w:rPr>
          <w:szCs w:val="20"/>
        </w:rPr>
        <w:t xml:space="preserve">User Description, First </w:t>
      </w:r>
      <w:proofErr w:type="spellStart"/>
      <w:r w:rsidR="0031455B" w:rsidRPr="00171430">
        <w:rPr>
          <w:szCs w:val="20"/>
        </w:rPr>
        <w:t>Name</w:t>
      </w:r>
      <w:proofErr w:type="spellEnd"/>
      <w:r w:rsidR="0031455B" w:rsidRPr="00171430">
        <w:rPr>
          <w:szCs w:val="20"/>
        </w:rPr>
        <w:t xml:space="preserve">, Last Name de manera vertical. Por otro lado, deberán mostrarse recuadros editables que permitirán </w:t>
      </w:r>
      <w:r w:rsidR="008401DC" w:rsidRPr="00171430">
        <w:rPr>
          <w:szCs w:val="20"/>
        </w:rPr>
        <w:t>que el</w:t>
      </w:r>
      <w:r w:rsidR="0031455B" w:rsidRPr="00171430">
        <w:rPr>
          <w:szCs w:val="20"/>
        </w:rPr>
        <w:t xml:space="preserve"> usuario captur</w:t>
      </w:r>
      <w:r w:rsidR="008401DC" w:rsidRPr="00171430">
        <w:rPr>
          <w:szCs w:val="20"/>
        </w:rPr>
        <w:t>e</w:t>
      </w:r>
      <w:r w:rsidR="0031455B" w:rsidRPr="00171430">
        <w:rPr>
          <w:szCs w:val="20"/>
        </w:rPr>
        <w:t xml:space="preserve"> la información correspondiente</w:t>
      </w:r>
      <w:r w:rsidR="008401DC" w:rsidRPr="00171430">
        <w:rPr>
          <w:szCs w:val="20"/>
        </w:rPr>
        <w:t xml:space="preserve"> a dicho campo</w:t>
      </w:r>
      <w:r w:rsidR="0031455B" w:rsidRPr="00171430">
        <w:rPr>
          <w:szCs w:val="20"/>
        </w:rPr>
        <w:t xml:space="preserve">. </w:t>
      </w:r>
      <w:r w:rsidR="00130583" w:rsidRPr="00171430">
        <w:rPr>
          <w:szCs w:val="20"/>
        </w:rPr>
        <w:t>Los campos marcados con un asterisco rojo (</w:t>
      </w:r>
      <w:r w:rsidR="00130583" w:rsidRPr="00171430">
        <w:rPr>
          <w:color w:val="FF0000"/>
          <w:szCs w:val="20"/>
        </w:rPr>
        <w:t>*</w:t>
      </w:r>
      <w:r w:rsidR="00130583" w:rsidRPr="00171430">
        <w:rPr>
          <w:szCs w:val="20"/>
        </w:rPr>
        <w:t xml:space="preserve">) son obligatorios. </w:t>
      </w:r>
    </w:p>
    <w:p w14:paraId="01308491" w14:textId="1F948A89" w:rsidR="00375172" w:rsidRPr="00171430" w:rsidRDefault="00171430" w:rsidP="00171430">
      <w:pPr>
        <w:rPr>
          <w:szCs w:val="20"/>
        </w:rPr>
      </w:pPr>
      <w:r>
        <w:rPr>
          <w:szCs w:val="20"/>
        </w:rPr>
        <w:t xml:space="preserve">3.2. </w:t>
      </w:r>
      <w:r w:rsidR="008401DC" w:rsidRPr="00171430">
        <w:rPr>
          <w:szCs w:val="20"/>
        </w:rPr>
        <w:t xml:space="preserve">La pantalla mostrará los campos: Department y Manager de manera vertical. Estos campos contendrán menús desplegables con las opciones disponibles actuales, que permitirán que el usuario seleccione alguna de ellas.  </w:t>
      </w:r>
    </w:p>
    <w:p w14:paraId="631A4E09" w14:textId="73A6BDDD" w:rsidR="008401DC" w:rsidRPr="00171430" w:rsidRDefault="00171430" w:rsidP="00171430">
      <w:pPr>
        <w:rPr>
          <w:szCs w:val="20"/>
        </w:rPr>
      </w:pPr>
      <w:r>
        <w:rPr>
          <w:szCs w:val="20"/>
        </w:rPr>
        <w:t xml:space="preserve">3.3. </w:t>
      </w:r>
      <w:r w:rsidR="008401DC" w:rsidRPr="00171430">
        <w:rPr>
          <w:szCs w:val="20"/>
        </w:rPr>
        <w:t xml:space="preserve">La pantalla mostrará los campos: </w:t>
      </w:r>
      <w:r w:rsidR="00606F74" w:rsidRPr="00171430">
        <w:rPr>
          <w:szCs w:val="20"/>
        </w:rPr>
        <w:t>Product/Module, Role y Area de manera horizontal</w:t>
      </w:r>
      <w:r w:rsidR="008401DC" w:rsidRPr="00171430">
        <w:rPr>
          <w:szCs w:val="20"/>
        </w:rPr>
        <w:t xml:space="preserve">. Estos campos contendrán menús desplegables con las opciones disponibles actuales, que permitirán que el usuario seleccione alguna de ellas.  </w:t>
      </w:r>
    </w:p>
    <w:p w14:paraId="38BAC129" w14:textId="65D42C33" w:rsidR="00873C30" w:rsidRPr="00171430" w:rsidRDefault="00171430" w:rsidP="00171430">
      <w:pPr>
        <w:rPr>
          <w:szCs w:val="20"/>
        </w:rPr>
      </w:pPr>
      <w:r>
        <w:rPr>
          <w:szCs w:val="20"/>
        </w:rPr>
        <w:t xml:space="preserve">3.4. </w:t>
      </w:r>
      <w:r w:rsidR="00873C30" w:rsidRPr="00171430">
        <w:rPr>
          <w:szCs w:val="20"/>
        </w:rPr>
        <w:t>La pantalla deberá mostrar dos botones asociados a los campos Product/Module, Role y Area, que cuenten con las siguientes funcionalidades:</w:t>
      </w:r>
    </w:p>
    <w:p w14:paraId="6F911417" w14:textId="7A431DAE" w:rsidR="00873C30" w:rsidRPr="00D20274" w:rsidRDefault="00171430" w:rsidP="00D20274">
      <w:pPr>
        <w:pStyle w:val="Prrafodelista"/>
        <w:rPr>
          <w:szCs w:val="20"/>
        </w:rPr>
      </w:pPr>
      <w:r>
        <w:rPr>
          <w:b/>
          <w:szCs w:val="20"/>
        </w:rPr>
        <w:t>3</w:t>
      </w:r>
      <w:r w:rsidR="00873C30">
        <w:rPr>
          <w:b/>
          <w:szCs w:val="20"/>
        </w:rPr>
        <w:t>.4.1. Configure</w:t>
      </w:r>
      <w:r w:rsidR="00873C30" w:rsidRPr="003831F2">
        <w:rPr>
          <w:b/>
          <w:szCs w:val="20"/>
        </w:rPr>
        <w:t>:</w:t>
      </w:r>
      <w:r w:rsidR="00873C30">
        <w:rPr>
          <w:szCs w:val="20"/>
        </w:rPr>
        <w:t xml:space="preserve"> Configurar los</w:t>
      </w:r>
      <w:r w:rsidR="00A37D3A">
        <w:rPr>
          <w:szCs w:val="20"/>
        </w:rPr>
        <w:t xml:space="preserve"> atributos y</w:t>
      </w:r>
      <w:r w:rsidR="00873C30">
        <w:rPr>
          <w:szCs w:val="20"/>
        </w:rPr>
        <w:t xml:space="preserve"> parámetros</w:t>
      </w:r>
      <w:r w:rsidR="00A37D3A">
        <w:rPr>
          <w:szCs w:val="20"/>
        </w:rPr>
        <w:t xml:space="preserve"> propios del usuario</w:t>
      </w:r>
      <w:r w:rsidR="00873C30">
        <w:rPr>
          <w:szCs w:val="20"/>
        </w:rPr>
        <w:t xml:space="preserve">. (Referido a la </w:t>
      </w:r>
      <w:r w:rsidR="00FC7859">
        <w:rPr>
          <w:szCs w:val="20"/>
        </w:rPr>
        <w:t>f</w:t>
      </w:r>
      <w:r w:rsidR="003716A4">
        <w:rPr>
          <w:szCs w:val="20"/>
        </w:rPr>
        <w:t>igura 5</w:t>
      </w:r>
      <w:r w:rsidR="00D20274" w:rsidRPr="00D20274">
        <w:rPr>
          <w:szCs w:val="20"/>
        </w:rPr>
        <w:t>: Pantalla de edición de atributos p</w:t>
      </w:r>
      <w:r w:rsidR="00B87505">
        <w:rPr>
          <w:szCs w:val="20"/>
        </w:rPr>
        <w:t>or</w:t>
      </w:r>
      <w:r w:rsidR="00D20274" w:rsidRPr="00D20274">
        <w:rPr>
          <w:szCs w:val="20"/>
        </w:rPr>
        <w:t xml:space="preserve"> usuario</w:t>
      </w:r>
      <w:r w:rsidR="00873C30" w:rsidRPr="00D20274">
        <w:rPr>
          <w:szCs w:val="20"/>
        </w:rPr>
        <w:t>)</w:t>
      </w:r>
    </w:p>
    <w:p w14:paraId="2BBC9A29" w14:textId="55EE736B" w:rsidR="00873C30" w:rsidRDefault="00171430" w:rsidP="00873C30">
      <w:pPr>
        <w:pStyle w:val="Prrafodelista"/>
        <w:rPr>
          <w:szCs w:val="20"/>
        </w:rPr>
      </w:pPr>
      <w:r>
        <w:rPr>
          <w:b/>
          <w:szCs w:val="20"/>
        </w:rPr>
        <w:t>3</w:t>
      </w:r>
      <w:r w:rsidR="00873C30">
        <w:rPr>
          <w:b/>
          <w:szCs w:val="20"/>
        </w:rPr>
        <w:t xml:space="preserve">.4.2 </w:t>
      </w:r>
      <w:proofErr w:type="spellStart"/>
      <w:r w:rsidR="00A37D3A">
        <w:rPr>
          <w:b/>
          <w:szCs w:val="20"/>
        </w:rPr>
        <w:t>Add</w:t>
      </w:r>
      <w:proofErr w:type="spellEnd"/>
      <w:r w:rsidR="00873C30">
        <w:rPr>
          <w:b/>
          <w:szCs w:val="20"/>
        </w:rPr>
        <w:t>:</w:t>
      </w:r>
      <w:r w:rsidR="00873C30">
        <w:rPr>
          <w:szCs w:val="20"/>
        </w:rPr>
        <w:t xml:space="preserve"> </w:t>
      </w:r>
      <w:r w:rsidR="00A37D3A">
        <w:rPr>
          <w:szCs w:val="20"/>
        </w:rPr>
        <w:t>Este botón permitirá asignar un rol extra al usuario, por lo tanto</w:t>
      </w:r>
      <w:r w:rsidR="006357C6">
        <w:rPr>
          <w:szCs w:val="20"/>
        </w:rPr>
        <w:t>,</w:t>
      </w:r>
      <w:r w:rsidR="00A37D3A">
        <w:rPr>
          <w:szCs w:val="20"/>
        </w:rPr>
        <w:t xml:space="preserve"> deberá mostrar una segunda línea horizontal con los campos: </w:t>
      </w:r>
      <w:proofErr w:type="spellStart"/>
      <w:r w:rsidR="00A37D3A" w:rsidRPr="00A37D3A">
        <w:rPr>
          <w:szCs w:val="20"/>
        </w:rPr>
        <w:t>Product</w:t>
      </w:r>
      <w:proofErr w:type="spellEnd"/>
      <w:r w:rsidR="00A37D3A" w:rsidRPr="00A37D3A">
        <w:rPr>
          <w:szCs w:val="20"/>
        </w:rPr>
        <w:t xml:space="preserve">/Module, Role y </w:t>
      </w:r>
      <w:proofErr w:type="spellStart"/>
      <w:r w:rsidR="00A37D3A" w:rsidRPr="00A37D3A">
        <w:rPr>
          <w:szCs w:val="20"/>
        </w:rPr>
        <w:t>Area</w:t>
      </w:r>
      <w:proofErr w:type="spellEnd"/>
      <w:r w:rsidR="00873C30">
        <w:rPr>
          <w:szCs w:val="20"/>
        </w:rPr>
        <w:t>.</w:t>
      </w:r>
    </w:p>
    <w:p w14:paraId="3D5A6B71" w14:textId="52B27B70" w:rsidR="00375172" w:rsidRPr="00171430" w:rsidRDefault="00171430" w:rsidP="00171430">
      <w:pPr>
        <w:rPr>
          <w:szCs w:val="20"/>
        </w:rPr>
      </w:pPr>
      <w:r>
        <w:rPr>
          <w:szCs w:val="20"/>
        </w:rPr>
        <w:t xml:space="preserve">3.5. </w:t>
      </w:r>
      <w:r w:rsidR="00375172" w:rsidRPr="00171430">
        <w:rPr>
          <w:szCs w:val="20"/>
        </w:rPr>
        <w:t xml:space="preserve"> La pantalla deberá mostrar una serie de botones que cuenten con las siguientes funcionalidades:</w:t>
      </w:r>
    </w:p>
    <w:p w14:paraId="50D8B3CE" w14:textId="4C34F5E2" w:rsidR="00375172" w:rsidRDefault="00171430" w:rsidP="00873C30">
      <w:pPr>
        <w:pStyle w:val="Prrafodelista"/>
        <w:rPr>
          <w:szCs w:val="20"/>
        </w:rPr>
      </w:pPr>
      <w:r>
        <w:rPr>
          <w:b/>
          <w:szCs w:val="20"/>
        </w:rPr>
        <w:t>3</w:t>
      </w:r>
      <w:r w:rsidR="006357C6">
        <w:rPr>
          <w:b/>
          <w:szCs w:val="20"/>
        </w:rPr>
        <w:t>.5</w:t>
      </w:r>
      <w:r w:rsidR="00375172">
        <w:rPr>
          <w:b/>
          <w:szCs w:val="20"/>
        </w:rPr>
        <w:t xml:space="preserve">.1. </w:t>
      </w:r>
      <w:r w:rsidR="006357C6">
        <w:rPr>
          <w:b/>
          <w:szCs w:val="20"/>
        </w:rPr>
        <w:t>Save changes</w:t>
      </w:r>
      <w:r w:rsidR="00375172" w:rsidRPr="003831F2">
        <w:rPr>
          <w:b/>
          <w:szCs w:val="20"/>
        </w:rPr>
        <w:t>:</w:t>
      </w:r>
      <w:r w:rsidR="00375172">
        <w:rPr>
          <w:szCs w:val="20"/>
        </w:rPr>
        <w:t xml:space="preserve"> </w:t>
      </w:r>
      <w:r w:rsidR="006357C6">
        <w:rPr>
          <w:szCs w:val="20"/>
        </w:rPr>
        <w:t xml:space="preserve">Botón que permitirá guardar los datos capturados. </w:t>
      </w:r>
    </w:p>
    <w:p w14:paraId="2476BE67" w14:textId="6BEBFE6A" w:rsidR="00375172" w:rsidRDefault="00171430" w:rsidP="00375172">
      <w:pPr>
        <w:pStyle w:val="Prrafodelista"/>
        <w:jc w:val="left"/>
        <w:rPr>
          <w:szCs w:val="20"/>
        </w:rPr>
      </w:pPr>
      <w:r>
        <w:rPr>
          <w:b/>
          <w:szCs w:val="20"/>
        </w:rPr>
        <w:t>3</w:t>
      </w:r>
      <w:r w:rsidR="006357C6">
        <w:rPr>
          <w:b/>
          <w:szCs w:val="20"/>
        </w:rPr>
        <w:t>.5</w:t>
      </w:r>
      <w:r w:rsidR="00375172">
        <w:rPr>
          <w:b/>
          <w:szCs w:val="20"/>
        </w:rPr>
        <w:t xml:space="preserve">.2 </w:t>
      </w:r>
      <w:r w:rsidR="006357C6">
        <w:rPr>
          <w:b/>
          <w:szCs w:val="20"/>
        </w:rPr>
        <w:t>Cancelar</w:t>
      </w:r>
      <w:r w:rsidR="00375172">
        <w:rPr>
          <w:b/>
          <w:szCs w:val="20"/>
        </w:rPr>
        <w:t>:</w:t>
      </w:r>
      <w:r w:rsidR="006357C6" w:rsidRPr="006357C6">
        <w:rPr>
          <w:szCs w:val="20"/>
        </w:rPr>
        <w:t xml:space="preserve"> </w:t>
      </w:r>
      <w:r w:rsidR="006357C6">
        <w:rPr>
          <w:szCs w:val="20"/>
        </w:rPr>
        <w:t>Botón que permitirá eliminar los datos capturados, en caso de que el usuario no quiera guardarlos</w:t>
      </w:r>
      <w:r w:rsidR="00375172">
        <w:rPr>
          <w:szCs w:val="20"/>
        </w:rPr>
        <w:t>.</w:t>
      </w:r>
    </w:p>
    <w:p w14:paraId="5BCD318C" w14:textId="77777777" w:rsidR="00D2670A" w:rsidRDefault="00D2670A" w:rsidP="00D2670A">
      <w:pPr>
        <w:jc w:val="left"/>
        <w:rPr>
          <w:szCs w:val="20"/>
        </w:rPr>
      </w:pPr>
    </w:p>
    <w:p w14:paraId="0CD1AB03" w14:textId="38D97887" w:rsidR="00D2670A" w:rsidRPr="003831F2" w:rsidRDefault="00171430" w:rsidP="00D2670A">
      <w:pPr>
        <w:jc w:val="left"/>
        <w:rPr>
          <w:szCs w:val="20"/>
        </w:rPr>
      </w:pPr>
      <w:r>
        <w:rPr>
          <w:b/>
        </w:rPr>
        <w:lastRenderedPageBreak/>
        <w:t>4</w:t>
      </w:r>
      <w:r w:rsidR="00D2670A">
        <w:rPr>
          <w:b/>
        </w:rPr>
        <w:t>.</w:t>
      </w:r>
      <w:r w:rsidR="00D2670A" w:rsidRPr="003831F2">
        <w:rPr>
          <w:b/>
        </w:rPr>
        <w:t xml:space="preserve"> </w:t>
      </w:r>
      <w:r w:rsidR="00D2670A">
        <w:rPr>
          <w:b/>
        </w:rPr>
        <w:t>Pantalla de visualización de usuario</w:t>
      </w:r>
      <w:r w:rsidR="00D2670A">
        <w:rPr>
          <w:szCs w:val="20"/>
        </w:rPr>
        <w:t xml:space="preserve"> </w:t>
      </w:r>
    </w:p>
    <w:p w14:paraId="07495C00" w14:textId="5A549EBC" w:rsidR="00130583" w:rsidRDefault="00130583" w:rsidP="00375172">
      <w:pPr>
        <w:pStyle w:val="Prrafodelista"/>
        <w:jc w:val="left"/>
        <w:rPr>
          <w:szCs w:val="20"/>
        </w:rPr>
      </w:pPr>
    </w:p>
    <w:p w14:paraId="4ADC52D3" w14:textId="37805D13" w:rsidR="00A871F2" w:rsidRPr="00A871F2" w:rsidRDefault="008960C3" w:rsidP="00A871F2">
      <w:pPr>
        <w:jc w:val="center"/>
        <w:rPr>
          <w:sz w:val="16"/>
          <w:szCs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EB5AB4" wp14:editId="244D77A4">
                <wp:simplePos x="0" y="0"/>
                <wp:positionH relativeFrom="column">
                  <wp:posOffset>3040375</wp:posOffset>
                </wp:positionH>
                <wp:positionV relativeFrom="paragraph">
                  <wp:posOffset>628373</wp:posOffset>
                </wp:positionV>
                <wp:extent cx="1498386" cy="45719"/>
                <wp:effectExtent l="0" t="0" r="6985" b="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386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55FCD" id="Rectángulo 13" o:spid="_x0000_s1026" style="position:absolute;margin-left:239.4pt;margin-top:49.5pt;width:118pt;height: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" fillcolor="white [3212]" stroked="f" strokeweight="2pt"/>
            </w:pict>
          </mc:Fallback>
        </mc:AlternateContent>
      </w:r>
      <w:r w:rsidR="004E4712">
        <w:rPr>
          <w:noProof/>
          <w:sz w:val="16"/>
          <w:szCs w:val="16"/>
          <w:lang w:val="en-US"/>
        </w:rPr>
        <w:drawing>
          <wp:inline distT="0" distB="0" distL="0" distR="0" wp14:anchorId="042748F2" wp14:editId="0ED202ED">
            <wp:extent cx="4817889" cy="45575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45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6A3F" w14:textId="1EF343BC" w:rsidR="00A871F2" w:rsidRDefault="00A871F2" w:rsidP="00A871F2">
      <w:pPr>
        <w:tabs>
          <w:tab w:val="left" w:pos="4489"/>
        </w:tabs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3716A4">
        <w:rPr>
          <w:sz w:val="16"/>
          <w:szCs w:val="16"/>
        </w:rPr>
        <w:t xml:space="preserve"> 4</w:t>
      </w:r>
      <w:r w:rsidRPr="00A871F2">
        <w:rPr>
          <w:sz w:val="16"/>
          <w:szCs w:val="16"/>
        </w:rPr>
        <w:t xml:space="preserve">: </w:t>
      </w:r>
      <w:r w:rsidR="00E40A11">
        <w:rPr>
          <w:sz w:val="16"/>
          <w:szCs w:val="16"/>
        </w:rPr>
        <w:t>Pantalla de vi</w:t>
      </w:r>
      <w:r>
        <w:rPr>
          <w:sz w:val="16"/>
          <w:szCs w:val="16"/>
        </w:rPr>
        <w:t>sualización de usuario</w:t>
      </w:r>
    </w:p>
    <w:p w14:paraId="4568AA2D" w14:textId="7AE3A3BC" w:rsidR="00FC7859" w:rsidRDefault="00FC7859" w:rsidP="00A871F2">
      <w:pPr>
        <w:tabs>
          <w:tab w:val="left" w:pos="4489"/>
        </w:tabs>
        <w:jc w:val="center"/>
        <w:rPr>
          <w:sz w:val="16"/>
          <w:szCs w:val="16"/>
        </w:rPr>
      </w:pPr>
    </w:p>
    <w:p w14:paraId="56AD502B" w14:textId="77777777" w:rsidR="00FC7859" w:rsidRDefault="00FC7859" w:rsidP="00FC7859">
      <w:pPr>
        <w:jc w:val="left"/>
        <w:rPr>
          <w:szCs w:val="20"/>
        </w:rPr>
      </w:pPr>
      <w:r w:rsidRPr="00B12B2E">
        <w:rPr>
          <w:szCs w:val="20"/>
        </w:rPr>
        <w:t>Detalles de la pantalla:</w:t>
      </w:r>
    </w:p>
    <w:p w14:paraId="2CC43BAE" w14:textId="0433E1B0" w:rsidR="00FC7859" w:rsidRPr="00171430" w:rsidRDefault="00171430" w:rsidP="00171430">
      <w:pPr>
        <w:rPr>
          <w:szCs w:val="20"/>
        </w:rPr>
      </w:pPr>
      <w:r>
        <w:rPr>
          <w:szCs w:val="20"/>
        </w:rPr>
        <w:t xml:space="preserve">4.1. </w:t>
      </w:r>
      <w:r w:rsidR="00FC7859" w:rsidRPr="00171430">
        <w:rPr>
          <w:szCs w:val="20"/>
        </w:rPr>
        <w:t>La pantalla mostrará los campos: GEID, SOEID,</w:t>
      </w:r>
      <w:r w:rsidR="00E25721">
        <w:rPr>
          <w:szCs w:val="20"/>
        </w:rPr>
        <w:t xml:space="preserve"> Alias,</w:t>
      </w:r>
      <w:r w:rsidR="00FC7859" w:rsidRPr="00171430">
        <w:rPr>
          <w:szCs w:val="20"/>
        </w:rPr>
        <w:t xml:space="preserve"> User Description, First Name, Last Name</w:t>
      </w:r>
      <w:r w:rsidR="00AC1683" w:rsidRPr="00171430">
        <w:rPr>
          <w:szCs w:val="20"/>
        </w:rPr>
        <w:t>, Department y Manager</w:t>
      </w:r>
      <w:r w:rsidR="00FC7859" w:rsidRPr="00171430">
        <w:rPr>
          <w:szCs w:val="20"/>
        </w:rPr>
        <w:t xml:space="preserve"> </w:t>
      </w:r>
      <w:r w:rsidR="00DF2EEF" w:rsidRPr="00171430">
        <w:rPr>
          <w:szCs w:val="20"/>
        </w:rPr>
        <w:t xml:space="preserve">asociados al usuario, </w:t>
      </w:r>
      <w:r w:rsidR="00FC7859" w:rsidRPr="00171430">
        <w:rPr>
          <w:szCs w:val="20"/>
        </w:rPr>
        <w:t xml:space="preserve">de manera vertical. </w:t>
      </w:r>
    </w:p>
    <w:p w14:paraId="49BA5F21" w14:textId="2DE376B1" w:rsidR="00FC7859" w:rsidRPr="00171430" w:rsidRDefault="00171430" w:rsidP="00171430">
      <w:pPr>
        <w:rPr>
          <w:szCs w:val="20"/>
        </w:rPr>
      </w:pPr>
      <w:r>
        <w:rPr>
          <w:szCs w:val="20"/>
        </w:rPr>
        <w:t xml:space="preserve">4.2. </w:t>
      </w:r>
      <w:r w:rsidR="00FC7859" w:rsidRPr="00171430">
        <w:rPr>
          <w:szCs w:val="20"/>
        </w:rPr>
        <w:t>La pantalla mostrará los campos: Product/Module, Role y Area</w:t>
      </w:r>
      <w:r w:rsidR="00DF2EEF" w:rsidRPr="00171430">
        <w:rPr>
          <w:szCs w:val="20"/>
        </w:rPr>
        <w:t xml:space="preserve"> asociados al usuario,</w:t>
      </w:r>
      <w:r w:rsidR="00FC7859" w:rsidRPr="00171430">
        <w:rPr>
          <w:szCs w:val="20"/>
        </w:rPr>
        <w:t xml:space="preserve"> de manera horizontal. </w:t>
      </w:r>
    </w:p>
    <w:p w14:paraId="719328CE" w14:textId="7E5D6C83" w:rsidR="00FC7859" w:rsidRPr="00171430" w:rsidRDefault="00171430" w:rsidP="00171430">
      <w:pPr>
        <w:rPr>
          <w:szCs w:val="20"/>
        </w:rPr>
      </w:pPr>
      <w:r>
        <w:rPr>
          <w:szCs w:val="20"/>
        </w:rPr>
        <w:t xml:space="preserve">4.3. </w:t>
      </w:r>
      <w:r w:rsidR="00FC7859" w:rsidRPr="00171430">
        <w:rPr>
          <w:szCs w:val="20"/>
        </w:rPr>
        <w:t>La pantalla deberá mostrar dos botones asociados a los campos Product/Module, Role y Area, que cuenten con las siguientes funcionalidades:</w:t>
      </w:r>
    </w:p>
    <w:p w14:paraId="35915E0C" w14:textId="096AD591" w:rsidR="00FC7859" w:rsidRPr="00D20274" w:rsidRDefault="003D0EBB" w:rsidP="00FC7859">
      <w:pPr>
        <w:pStyle w:val="Prrafodelista"/>
        <w:rPr>
          <w:szCs w:val="20"/>
        </w:rPr>
      </w:pPr>
      <w:r>
        <w:rPr>
          <w:b/>
          <w:szCs w:val="20"/>
        </w:rPr>
        <w:t>4</w:t>
      </w:r>
      <w:r w:rsidR="00AC1683">
        <w:rPr>
          <w:b/>
          <w:szCs w:val="20"/>
        </w:rPr>
        <w:t>.3</w:t>
      </w:r>
      <w:r w:rsidR="00FC7859">
        <w:rPr>
          <w:b/>
          <w:szCs w:val="20"/>
        </w:rPr>
        <w:t xml:space="preserve">.1. </w:t>
      </w:r>
      <w:r w:rsidR="00AC1683">
        <w:rPr>
          <w:b/>
          <w:szCs w:val="20"/>
        </w:rPr>
        <w:t>Edit</w:t>
      </w:r>
      <w:r w:rsidR="00FC7859" w:rsidRPr="003831F2">
        <w:rPr>
          <w:b/>
          <w:szCs w:val="20"/>
        </w:rPr>
        <w:t>:</w:t>
      </w:r>
      <w:r w:rsidR="00FC7859">
        <w:rPr>
          <w:szCs w:val="20"/>
        </w:rPr>
        <w:t xml:space="preserve"> </w:t>
      </w:r>
      <w:r w:rsidR="00AC1683">
        <w:rPr>
          <w:szCs w:val="20"/>
        </w:rPr>
        <w:t>Editar los datos asociados con el usuario</w:t>
      </w:r>
      <w:r w:rsidR="00EA6653">
        <w:rPr>
          <w:szCs w:val="20"/>
        </w:rPr>
        <w:t>.</w:t>
      </w:r>
      <w:r w:rsidR="00AC1683">
        <w:rPr>
          <w:szCs w:val="20"/>
        </w:rPr>
        <w:t xml:space="preserve"> </w:t>
      </w:r>
    </w:p>
    <w:p w14:paraId="24D1CBE7" w14:textId="1DC67DCB" w:rsidR="00FC7859" w:rsidRDefault="003D0EBB" w:rsidP="00FC7859">
      <w:pPr>
        <w:pStyle w:val="Prrafodelista"/>
        <w:rPr>
          <w:szCs w:val="20"/>
        </w:rPr>
      </w:pPr>
      <w:r>
        <w:rPr>
          <w:b/>
          <w:szCs w:val="20"/>
        </w:rPr>
        <w:t>4</w:t>
      </w:r>
      <w:r w:rsidR="00AC1683">
        <w:rPr>
          <w:b/>
          <w:szCs w:val="20"/>
        </w:rPr>
        <w:t>.3</w:t>
      </w:r>
      <w:r w:rsidR="00FC7859">
        <w:rPr>
          <w:b/>
          <w:szCs w:val="20"/>
        </w:rPr>
        <w:t xml:space="preserve">.2 </w:t>
      </w:r>
      <w:r w:rsidR="00AC1683">
        <w:rPr>
          <w:b/>
          <w:szCs w:val="20"/>
        </w:rPr>
        <w:t>Back</w:t>
      </w:r>
      <w:r w:rsidR="00FC7859">
        <w:rPr>
          <w:b/>
          <w:szCs w:val="20"/>
        </w:rPr>
        <w:t>:</w:t>
      </w:r>
      <w:r w:rsidR="00FC7859">
        <w:rPr>
          <w:szCs w:val="20"/>
        </w:rPr>
        <w:t xml:space="preserve"> Este botón permitirá </w:t>
      </w:r>
      <w:r w:rsidR="00AC1683">
        <w:rPr>
          <w:szCs w:val="20"/>
        </w:rPr>
        <w:t xml:space="preserve">regresar a la pantalla anterior. </w:t>
      </w:r>
    </w:p>
    <w:p w14:paraId="088B768F" w14:textId="0EDA95D1" w:rsidR="003D0EBB" w:rsidRDefault="003D0EBB" w:rsidP="00A871F2">
      <w:pPr>
        <w:tabs>
          <w:tab w:val="left" w:pos="4489"/>
        </w:tabs>
        <w:jc w:val="center"/>
        <w:rPr>
          <w:sz w:val="16"/>
          <w:szCs w:val="16"/>
        </w:rPr>
      </w:pPr>
    </w:p>
    <w:p w14:paraId="72B23037" w14:textId="432F0FEE" w:rsidR="00512FCE" w:rsidRDefault="00512FCE" w:rsidP="00A871F2">
      <w:pPr>
        <w:tabs>
          <w:tab w:val="left" w:pos="4489"/>
        </w:tabs>
        <w:jc w:val="center"/>
        <w:rPr>
          <w:sz w:val="16"/>
          <w:szCs w:val="16"/>
        </w:rPr>
      </w:pPr>
    </w:p>
    <w:p w14:paraId="7F82F7BF" w14:textId="48CBF9DF" w:rsidR="00512FCE" w:rsidRDefault="00512FCE" w:rsidP="00A871F2">
      <w:pPr>
        <w:tabs>
          <w:tab w:val="left" w:pos="4489"/>
        </w:tabs>
        <w:jc w:val="center"/>
        <w:rPr>
          <w:sz w:val="16"/>
          <w:szCs w:val="16"/>
        </w:rPr>
      </w:pPr>
    </w:p>
    <w:p w14:paraId="543DB2F5" w14:textId="53FE4D57" w:rsidR="00512FCE" w:rsidRDefault="00512FCE" w:rsidP="00A871F2">
      <w:pPr>
        <w:tabs>
          <w:tab w:val="left" w:pos="4489"/>
        </w:tabs>
        <w:jc w:val="center"/>
        <w:rPr>
          <w:sz w:val="16"/>
          <w:szCs w:val="16"/>
        </w:rPr>
      </w:pPr>
    </w:p>
    <w:p w14:paraId="5DE9E8E2" w14:textId="77777777" w:rsidR="00512FCE" w:rsidRDefault="00512FCE" w:rsidP="00A871F2">
      <w:pPr>
        <w:tabs>
          <w:tab w:val="left" w:pos="4489"/>
        </w:tabs>
        <w:jc w:val="center"/>
        <w:rPr>
          <w:sz w:val="16"/>
          <w:szCs w:val="16"/>
        </w:rPr>
      </w:pPr>
    </w:p>
    <w:p w14:paraId="615B6763" w14:textId="5BDE0BBD" w:rsidR="00D2670A" w:rsidRDefault="003D0EBB" w:rsidP="00D2670A">
      <w:pPr>
        <w:jc w:val="left"/>
        <w:rPr>
          <w:szCs w:val="20"/>
        </w:rPr>
      </w:pPr>
      <w:r>
        <w:rPr>
          <w:b/>
        </w:rPr>
        <w:lastRenderedPageBreak/>
        <w:t>5</w:t>
      </w:r>
      <w:r w:rsidR="00D2670A">
        <w:rPr>
          <w:b/>
        </w:rPr>
        <w:t>.</w:t>
      </w:r>
      <w:r w:rsidR="00D2670A" w:rsidRPr="003831F2">
        <w:rPr>
          <w:b/>
        </w:rPr>
        <w:t xml:space="preserve"> </w:t>
      </w:r>
      <w:r w:rsidR="00D2670A">
        <w:rPr>
          <w:b/>
        </w:rPr>
        <w:t>Pantalla de edición de atributos por usuario</w:t>
      </w:r>
      <w:r w:rsidR="00D2670A">
        <w:rPr>
          <w:szCs w:val="20"/>
        </w:rPr>
        <w:t xml:space="preserve"> </w:t>
      </w:r>
    </w:p>
    <w:p w14:paraId="70754379" w14:textId="77777777" w:rsidR="00512FCE" w:rsidRPr="003831F2" w:rsidRDefault="00512FCE" w:rsidP="00D2670A">
      <w:pPr>
        <w:jc w:val="left"/>
        <w:rPr>
          <w:szCs w:val="20"/>
        </w:rPr>
      </w:pPr>
    </w:p>
    <w:p w14:paraId="510FEC6B" w14:textId="4AA75D32" w:rsidR="001C6433" w:rsidRDefault="00A676AC" w:rsidP="00A871F2">
      <w:pPr>
        <w:tabs>
          <w:tab w:val="left" w:pos="4489"/>
        </w:tabs>
        <w:jc w:val="center"/>
      </w:pPr>
      <w:r>
        <w:rPr>
          <w:noProof/>
          <w:lang w:val="en-US"/>
        </w:rPr>
        <w:drawing>
          <wp:inline distT="0" distB="0" distL="0" distR="0" wp14:anchorId="44E6708C" wp14:editId="17C62555">
            <wp:extent cx="3742125" cy="470580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02" cy="47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4261" w14:textId="4F0A1C16" w:rsidR="001C6433" w:rsidRDefault="003716A4" w:rsidP="001C6433">
      <w:pPr>
        <w:tabs>
          <w:tab w:val="left" w:pos="4489"/>
        </w:tabs>
        <w:jc w:val="center"/>
        <w:rPr>
          <w:sz w:val="16"/>
          <w:szCs w:val="16"/>
        </w:rPr>
      </w:pPr>
      <w:r>
        <w:rPr>
          <w:sz w:val="16"/>
          <w:szCs w:val="16"/>
        </w:rPr>
        <w:t>Figura 5</w:t>
      </w:r>
      <w:r w:rsidR="001C6433" w:rsidRPr="00A871F2">
        <w:rPr>
          <w:sz w:val="16"/>
          <w:szCs w:val="16"/>
        </w:rPr>
        <w:t xml:space="preserve">: </w:t>
      </w:r>
      <w:r w:rsidR="001C6433">
        <w:rPr>
          <w:sz w:val="16"/>
          <w:szCs w:val="16"/>
        </w:rPr>
        <w:t>Pantalla de edici</w:t>
      </w:r>
      <w:r w:rsidR="00B87505">
        <w:rPr>
          <w:sz w:val="16"/>
          <w:szCs w:val="16"/>
        </w:rPr>
        <w:t>ón de atributos por</w:t>
      </w:r>
      <w:r w:rsidR="001C6433">
        <w:rPr>
          <w:sz w:val="16"/>
          <w:szCs w:val="16"/>
        </w:rPr>
        <w:t xml:space="preserve"> usuario</w:t>
      </w:r>
    </w:p>
    <w:p w14:paraId="16359758" w14:textId="77777777" w:rsidR="00DF2EEF" w:rsidRDefault="00DF2EEF" w:rsidP="00DF2EEF">
      <w:pPr>
        <w:rPr>
          <w:szCs w:val="20"/>
        </w:rPr>
      </w:pPr>
      <w:r w:rsidRPr="00B12B2E">
        <w:rPr>
          <w:szCs w:val="20"/>
        </w:rPr>
        <w:t>Detalles de la pantalla:</w:t>
      </w:r>
    </w:p>
    <w:p w14:paraId="20FBCF15" w14:textId="77777777" w:rsidR="00DF2EEF" w:rsidRDefault="00DF2EEF" w:rsidP="00DF2EEF">
      <w:pPr>
        <w:pStyle w:val="Prrafodelista"/>
        <w:ind w:left="360"/>
        <w:rPr>
          <w:szCs w:val="20"/>
        </w:rPr>
      </w:pPr>
    </w:p>
    <w:p w14:paraId="511B9160" w14:textId="09AD04E1" w:rsidR="00C07A5B" w:rsidRPr="003D0EBB" w:rsidRDefault="003D0EBB" w:rsidP="003D0EBB">
      <w:pPr>
        <w:rPr>
          <w:szCs w:val="20"/>
        </w:rPr>
      </w:pPr>
      <w:r>
        <w:rPr>
          <w:szCs w:val="20"/>
        </w:rPr>
        <w:t xml:space="preserve">5.1. </w:t>
      </w:r>
      <w:r w:rsidR="004811CD" w:rsidRPr="003D0EBB">
        <w:rPr>
          <w:szCs w:val="20"/>
        </w:rPr>
        <w:t>La pantalla mostrará los campos: User id, SOEID, Product/Module, Role Name y Role Description de manera vertical. Por otro lado, deberán mostrarse recuadros editables que mostrarán los datos previamente almacenados y permitirán que el usuario edite la información correspondiente a dicho campo. Los campos marcados con un asterisco rojo (</w:t>
      </w:r>
      <w:r w:rsidR="004811CD" w:rsidRPr="003D0EBB">
        <w:rPr>
          <w:color w:val="FF0000"/>
          <w:szCs w:val="20"/>
        </w:rPr>
        <w:t>*</w:t>
      </w:r>
      <w:r w:rsidR="004811CD" w:rsidRPr="003D0EBB">
        <w:rPr>
          <w:szCs w:val="20"/>
        </w:rPr>
        <w:t xml:space="preserve">) son obligatorios. </w:t>
      </w:r>
    </w:p>
    <w:p w14:paraId="3B8118EE" w14:textId="77777777" w:rsidR="00C07A5B" w:rsidRDefault="00C07A5B" w:rsidP="00C07A5B">
      <w:pPr>
        <w:pStyle w:val="Prrafodelista"/>
        <w:ind w:left="360"/>
        <w:rPr>
          <w:szCs w:val="20"/>
        </w:rPr>
      </w:pPr>
    </w:p>
    <w:p w14:paraId="0935121D" w14:textId="366B545D" w:rsidR="00DF2EEF" w:rsidRPr="003D0EBB" w:rsidRDefault="003D0EBB" w:rsidP="003D0EBB">
      <w:pPr>
        <w:rPr>
          <w:szCs w:val="20"/>
        </w:rPr>
      </w:pPr>
      <w:r>
        <w:rPr>
          <w:szCs w:val="20"/>
        </w:rPr>
        <w:t>5.2.</w:t>
      </w:r>
      <w:r w:rsidR="00C07A5B" w:rsidRPr="003D0EBB">
        <w:rPr>
          <w:szCs w:val="20"/>
        </w:rPr>
        <w:t xml:space="preserve"> </w:t>
      </w:r>
      <w:r w:rsidR="00DF2EEF" w:rsidRPr="003D0EBB">
        <w:rPr>
          <w:szCs w:val="20"/>
        </w:rPr>
        <w:t xml:space="preserve">La pantalla mostrará un árbol de funcionalidades. </w:t>
      </w:r>
    </w:p>
    <w:p w14:paraId="540490EA" w14:textId="718B6B7A" w:rsidR="00DF2EEF" w:rsidRDefault="003D0EBB" w:rsidP="00DF2EEF">
      <w:pPr>
        <w:pStyle w:val="Prrafodelista"/>
        <w:rPr>
          <w:szCs w:val="20"/>
        </w:rPr>
      </w:pPr>
      <w:r>
        <w:rPr>
          <w:b/>
          <w:szCs w:val="20"/>
        </w:rPr>
        <w:t>5</w:t>
      </w:r>
      <w:r w:rsidR="00DF2EEF">
        <w:rPr>
          <w:b/>
          <w:szCs w:val="20"/>
        </w:rPr>
        <w:t xml:space="preserve">.2.1. </w:t>
      </w:r>
      <w:r w:rsidR="00DF2EEF" w:rsidRPr="00E0645E">
        <w:rPr>
          <w:szCs w:val="20"/>
        </w:rPr>
        <w:t>Cada funcionalidad deberá incluir una check box que permitirá al usuario seleccionar aquellas aplicables para ese rol.</w:t>
      </w:r>
    </w:p>
    <w:p w14:paraId="4E384B8E" w14:textId="3BA264B0" w:rsidR="00DF2EEF" w:rsidRDefault="003D0EBB" w:rsidP="00DF2EEF">
      <w:pPr>
        <w:pStyle w:val="Prrafodelista"/>
        <w:rPr>
          <w:szCs w:val="20"/>
        </w:rPr>
      </w:pPr>
      <w:r>
        <w:rPr>
          <w:b/>
          <w:szCs w:val="20"/>
        </w:rPr>
        <w:t>5</w:t>
      </w:r>
      <w:r w:rsidR="00DF2EEF">
        <w:rPr>
          <w:b/>
          <w:szCs w:val="20"/>
        </w:rPr>
        <w:t>.2.2.</w:t>
      </w:r>
      <w:r w:rsidR="00DF2EEF" w:rsidRPr="00E0645E">
        <w:rPr>
          <w:b/>
          <w:szCs w:val="20"/>
        </w:rPr>
        <w:t xml:space="preserve"> </w:t>
      </w:r>
      <w:r w:rsidR="00DF2EEF" w:rsidRPr="00E0645E">
        <w:rPr>
          <w:szCs w:val="20"/>
        </w:rPr>
        <w:t xml:space="preserve">Cada </w:t>
      </w:r>
      <w:r w:rsidR="00DF2EEF">
        <w:rPr>
          <w:szCs w:val="20"/>
        </w:rPr>
        <w:t>funcionalidad</w:t>
      </w:r>
      <w:r w:rsidR="00DF2EEF" w:rsidRPr="00E0645E">
        <w:rPr>
          <w:szCs w:val="20"/>
        </w:rPr>
        <w:t xml:space="preserve"> deberá mostrar un botón verde con la opción de ser desplegado. </w:t>
      </w:r>
    </w:p>
    <w:p w14:paraId="60B76BAA" w14:textId="2B8D991A" w:rsidR="00DF2EEF" w:rsidRDefault="003D0EBB" w:rsidP="00DF2EEF">
      <w:pPr>
        <w:pStyle w:val="Prrafodelista"/>
        <w:rPr>
          <w:b/>
          <w:szCs w:val="20"/>
        </w:rPr>
      </w:pPr>
      <w:r>
        <w:rPr>
          <w:b/>
          <w:szCs w:val="20"/>
        </w:rPr>
        <w:t>5</w:t>
      </w:r>
      <w:r w:rsidR="00DF2EEF">
        <w:rPr>
          <w:b/>
          <w:szCs w:val="20"/>
        </w:rPr>
        <w:t xml:space="preserve">.2.3. </w:t>
      </w:r>
      <w:r w:rsidR="00DF2EEF" w:rsidRPr="00E0645E">
        <w:rPr>
          <w:szCs w:val="20"/>
        </w:rPr>
        <w:t>Si el botón es d</w:t>
      </w:r>
      <w:r w:rsidR="00DF2EEF">
        <w:rPr>
          <w:szCs w:val="20"/>
        </w:rPr>
        <w:t xml:space="preserve">esplegado, entonces se mostrarán los atributos y parámetros propios de la funcionalidad </w:t>
      </w:r>
      <w:r w:rsidR="00DF2EEF" w:rsidRPr="00E0645E">
        <w:rPr>
          <w:szCs w:val="20"/>
        </w:rPr>
        <w:t>y el color cambiará a rojo</w:t>
      </w:r>
      <w:r w:rsidR="00DF2EEF" w:rsidRPr="00E0645E">
        <w:rPr>
          <w:b/>
          <w:szCs w:val="20"/>
        </w:rPr>
        <w:t>.</w:t>
      </w:r>
    </w:p>
    <w:p w14:paraId="77AA33DE" w14:textId="30997C29" w:rsidR="00DF2EEF" w:rsidRDefault="003D0EBB" w:rsidP="00DF2EEF">
      <w:pPr>
        <w:pStyle w:val="Prrafodelista"/>
        <w:rPr>
          <w:szCs w:val="20"/>
        </w:rPr>
      </w:pPr>
      <w:r>
        <w:rPr>
          <w:b/>
          <w:szCs w:val="20"/>
        </w:rPr>
        <w:t>5</w:t>
      </w:r>
      <w:r w:rsidR="00DF2EEF">
        <w:rPr>
          <w:b/>
          <w:szCs w:val="20"/>
        </w:rPr>
        <w:t xml:space="preserve">.2.4. </w:t>
      </w:r>
      <w:r w:rsidR="00DF2EEF" w:rsidRPr="002D4341">
        <w:rPr>
          <w:szCs w:val="20"/>
        </w:rPr>
        <w:t>Cada atributo</w:t>
      </w:r>
      <w:r w:rsidR="00DF2EEF">
        <w:rPr>
          <w:szCs w:val="20"/>
        </w:rPr>
        <w:t xml:space="preserve"> mostrará un recuadro, el cual será un menú de opciones o editable, dependiendo del tipo del parámetro. </w:t>
      </w:r>
    </w:p>
    <w:p w14:paraId="4F285CEB" w14:textId="77777777" w:rsidR="003716A4" w:rsidRDefault="003716A4" w:rsidP="003716A4">
      <w:pPr>
        <w:rPr>
          <w:szCs w:val="20"/>
        </w:rPr>
      </w:pPr>
    </w:p>
    <w:p w14:paraId="01A54439" w14:textId="3D25914D" w:rsidR="00DF2EEF" w:rsidRPr="003716A4" w:rsidRDefault="003716A4" w:rsidP="003716A4">
      <w:pPr>
        <w:rPr>
          <w:szCs w:val="20"/>
        </w:rPr>
      </w:pPr>
      <w:r>
        <w:rPr>
          <w:szCs w:val="20"/>
        </w:rPr>
        <w:t xml:space="preserve">5.3. </w:t>
      </w:r>
      <w:r w:rsidR="00DF2EEF" w:rsidRPr="003716A4">
        <w:rPr>
          <w:szCs w:val="20"/>
        </w:rPr>
        <w:t>La pantalla deberá mostrar una serie de botones que cuenten con las siguientes funcionalidades:</w:t>
      </w:r>
    </w:p>
    <w:p w14:paraId="3C36F3E8" w14:textId="5C5748D8" w:rsidR="00DF2EEF" w:rsidRDefault="003716A4" w:rsidP="00DF2EEF">
      <w:pPr>
        <w:pStyle w:val="Prrafodelista"/>
        <w:rPr>
          <w:szCs w:val="20"/>
        </w:rPr>
      </w:pPr>
      <w:r>
        <w:rPr>
          <w:b/>
          <w:szCs w:val="20"/>
        </w:rPr>
        <w:t>5</w:t>
      </w:r>
      <w:r w:rsidR="00C07A5B">
        <w:rPr>
          <w:b/>
          <w:szCs w:val="20"/>
        </w:rPr>
        <w:t>.3</w:t>
      </w:r>
      <w:r w:rsidR="00DF2EEF">
        <w:rPr>
          <w:b/>
          <w:szCs w:val="20"/>
        </w:rPr>
        <w:t>.1. Save changes</w:t>
      </w:r>
      <w:r w:rsidR="00DF2EEF" w:rsidRPr="003831F2">
        <w:rPr>
          <w:b/>
          <w:szCs w:val="20"/>
        </w:rPr>
        <w:t>:</w:t>
      </w:r>
      <w:r w:rsidR="00DF2EEF">
        <w:rPr>
          <w:szCs w:val="20"/>
        </w:rPr>
        <w:t xml:space="preserve"> Botón que permitirá guardar los datos capturados. </w:t>
      </w:r>
    </w:p>
    <w:p w14:paraId="407441B8" w14:textId="643B8E41" w:rsidR="00C07A5B" w:rsidRDefault="003716A4" w:rsidP="00C07A5B">
      <w:pPr>
        <w:pStyle w:val="Prrafodelista"/>
        <w:jc w:val="left"/>
        <w:rPr>
          <w:szCs w:val="20"/>
        </w:rPr>
      </w:pPr>
      <w:r>
        <w:rPr>
          <w:b/>
          <w:szCs w:val="20"/>
        </w:rPr>
        <w:t>5</w:t>
      </w:r>
      <w:r w:rsidR="00C07A5B">
        <w:rPr>
          <w:b/>
          <w:szCs w:val="20"/>
        </w:rPr>
        <w:t>.3</w:t>
      </w:r>
      <w:r w:rsidR="00DF2EEF">
        <w:rPr>
          <w:b/>
          <w:szCs w:val="20"/>
        </w:rPr>
        <w:t>.2 Cancelar:</w:t>
      </w:r>
      <w:r w:rsidR="00DF2EEF" w:rsidRPr="006357C6">
        <w:rPr>
          <w:szCs w:val="20"/>
        </w:rPr>
        <w:t xml:space="preserve"> </w:t>
      </w:r>
      <w:r w:rsidR="00DF2EEF">
        <w:rPr>
          <w:szCs w:val="20"/>
        </w:rPr>
        <w:t>Botón que permitirá eliminar los datos capturados, en caso de que el usuario no quiera guardarlos.</w:t>
      </w:r>
    </w:p>
    <w:p w14:paraId="61576810" w14:textId="7B42D6C1" w:rsidR="00C07A5B" w:rsidRDefault="003716A4" w:rsidP="00C07A5B">
      <w:pPr>
        <w:jc w:val="left"/>
        <w:rPr>
          <w:szCs w:val="20"/>
        </w:rPr>
      </w:pPr>
      <w:r>
        <w:rPr>
          <w:szCs w:val="20"/>
        </w:rPr>
        <w:t>5.4.</w:t>
      </w:r>
      <w:r w:rsidR="00C07A5B">
        <w:rPr>
          <w:szCs w:val="20"/>
        </w:rPr>
        <w:t xml:space="preserve"> </w:t>
      </w:r>
      <w:r w:rsidR="00C07A5B" w:rsidRPr="00C07A5B">
        <w:rPr>
          <w:szCs w:val="20"/>
        </w:rPr>
        <w:t>La pantalla deberá mostrar el botón “Back” que permitirá regresar a la pantalla anterior.</w:t>
      </w:r>
    </w:p>
    <w:p w14:paraId="6C7886FB" w14:textId="77777777" w:rsidR="0063036F" w:rsidRPr="00C07A5B" w:rsidRDefault="0063036F" w:rsidP="00C07A5B">
      <w:pPr>
        <w:jc w:val="left"/>
        <w:rPr>
          <w:szCs w:val="20"/>
        </w:rPr>
      </w:pPr>
    </w:p>
    <w:p w14:paraId="16642438" w14:textId="2E9DEEB7" w:rsidR="0090037C" w:rsidRDefault="0090037C" w:rsidP="001C6433">
      <w:pPr>
        <w:tabs>
          <w:tab w:val="left" w:pos="4489"/>
        </w:tabs>
        <w:jc w:val="center"/>
        <w:rPr>
          <w:sz w:val="16"/>
          <w:szCs w:val="16"/>
        </w:rPr>
      </w:pPr>
    </w:p>
    <w:p w14:paraId="2B4BAC49" w14:textId="530E0609" w:rsidR="0090037C" w:rsidRPr="003831F2" w:rsidRDefault="003716A4" w:rsidP="0090037C">
      <w:pPr>
        <w:jc w:val="left"/>
        <w:rPr>
          <w:szCs w:val="20"/>
        </w:rPr>
      </w:pPr>
      <w:r>
        <w:rPr>
          <w:b/>
        </w:rPr>
        <w:t>6</w:t>
      </w:r>
      <w:r w:rsidR="0090037C">
        <w:rPr>
          <w:b/>
        </w:rPr>
        <w:t>.</w:t>
      </w:r>
      <w:r w:rsidR="0090037C" w:rsidRPr="003831F2">
        <w:rPr>
          <w:b/>
        </w:rPr>
        <w:t xml:space="preserve"> </w:t>
      </w:r>
      <w:r w:rsidR="0090037C">
        <w:rPr>
          <w:b/>
        </w:rPr>
        <w:t>Pantalla de carga masiva de usuarios/roles</w:t>
      </w:r>
      <w:r w:rsidR="0090037C">
        <w:rPr>
          <w:szCs w:val="20"/>
        </w:rPr>
        <w:t xml:space="preserve">: Esta pantalla permitirá editar y/o agregar usuarios y/o roles de manera masiva. </w:t>
      </w:r>
    </w:p>
    <w:p w14:paraId="77269709" w14:textId="672FB7DD" w:rsidR="00B87505" w:rsidRDefault="0090037C" w:rsidP="001C6433">
      <w:pPr>
        <w:tabs>
          <w:tab w:val="left" w:pos="4489"/>
        </w:tabs>
        <w:jc w:val="center"/>
        <w:rPr>
          <w:sz w:val="16"/>
          <w:szCs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AD882E" wp14:editId="1D1937EC">
                <wp:simplePos x="0" y="0"/>
                <wp:positionH relativeFrom="column">
                  <wp:posOffset>1565039</wp:posOffset>
                </wp:positionH>
                <wp:positionV relativeFrom="paragraph">
                  <wp:posOffset>308941</wp:posOffset>
                </wp:positionV>
                <wp:extent cx="553251" cy="176727"/>
                <wp:effectExtent l="0" t="0" r="18415" b="1397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251" cy="1767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0A7EA" id="Rectángulo 36" o:spid="_x0000_s1026" style="position:absolute;margin-left:123.25pt;margin-top:24.35pt;width:43.55pt;height:13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" fillcolor="white [3212]" strokecolor="white [3212]" strokeweight="2pt"/>
            </w:pict>
          </mc:Fallback>
        </mc:AlternateContent>
      </w:r>
      <w:r w:rsidR="00B87505">
        <w:rPr>
          <w:noProof/>
          <w:lang w:val="en-US"/>
        </w:rPr>
        <w:drawing>
          <wp:inline distT="0" distB="0" distL="0" distR="0" wp14:anchorId="2E4E91FA" wp14:editId="1D5E3007">
            <wp:extent cx="3680652" cy="1546050"/>
            <wp:effectExtent l="95250" t="38100" r="34290" b="927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4422" cy="1547633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4E3BD" w14:textId="6789C50C" w:rsidR="00B87505" w:rsidRDefault="003716A4" w:rsidP="00B87505">
      <w:pPr>
        <w:tabs>
          <w:tab w:val="left" w:pos="4489"/>
        </w:tabs>
        <w:jc w:val="center"/>
        <w:rPr>
          <w:sz w:val="16"/>
          <w:szCs w:val="16"/>
        </w:rPr>
      </w:pPr>
      <w:r>
        <w:rPr>
          <w:sz w:val="16"/>
          <w:szCs w:val="16"/>
        </w:rPr>
        <w:t>Figura 6</w:t>
      </w:r>
      <w:r w:rsidR="00B87505" w:rsidRPr="00A871F2">
        <w:rPr>
          <w:sz w:val="16"/>
          <w:szCs w:val="16"/>
        </w:rPr>
        <w:t xml:space="preserve">: </w:t>
      </w:r>
      <w:r w:rsidR="00B87505">
        <w:rPr>
          <w:sz w:val="16"/>
          <w:szCs w:val="16"/>
        </w:rPr>
        <w:t>Pantalla de carga masiva de usuarios/roles</w:t>
      </w:r>
    </w:p>
    <w:p w14:paraId="491779E9" w14:textId="77777777" w:rsidR="0074262A" w:rsidRDefault="0074262A" w:rsidP="0074262A">
      <w:pPr>
        <w:jc w:val="left"/>
        <w:rPr>
          <w:szCs w:val="20"/>
        </w:rPr>
      </w:pPr>
      <w:r w:rsidRPr="00B12B2E">
        <w:rPr>
          <w:szCs w:val="20"/>
        </w:rPr>
        <w:t>Detalles de la pantalla:</w:t>
      </w:r>
    </w:p>
    <w:p w14:paraId="1A8A5BD7" w14:textId="6499E255" w:rsidR="0090037C" w:rsidRPr="00EA279D" w:rsidRDefault="00EA279D" w:rsidP="00EA279D">
      <w:pPr>
        <w:rPr>
          <w:szCs w:val="20"/>
        </w:rPr>
      </w:pPr>
      <w:r>
        <w:rPr>
          <w:szCs w:val="20"/>
        </w:rPr>
        <w:t>5.1.</w:t>
      </w:r>
      <w:r w:rsidR="0090037C" w:rsidRPr="00EA279D">
        <w:rPr>
          <w:szCs w:val="20"/>
        </w:rPr>
        <w:t xml:space="preserve"> La pantalla deberá mostrar una serie de botones que cuenten con las siguientes funcionalidades:</w:t>
      </w:r>
    </w:p>
    <w:p w14:paraId="48F212C8" w14:textId="77415453" w:rsidR="0090037C" w:rsidRDefault="00EA279D" w:rsidP="0090037C">
      <w:pPr>
        <w:pStyle w:val="Prrafodelista"/>
        <w:rPr>
          <w:szCs w:val="20"/>
        </w:rPr>
      </w:pPr>
      <w:r>
        <w:rPr>
          <w:b/>
          <w:szCs w:val="20"/>
        </w:rPr>
        <w:t>5.1</w:t>
      </w:r>
      <w:r w:rsidR="0090037C">
        <w:rPr>
          <w:b/>
          <w:szCs w:val="20"/>
        </w:rPr>
        <w:t>.1. Select File</w:t>
      </w:r>
      <w:r w:rsidR="0090037C" w:rsidRPr="003831F2">
        <w:rPr>
          <w:b/>
          <w:szCs w:val="20"/>
        </w:rPr>
        <w:t>:</w:t>
      </w:r>
      <w:r w:rsidR="0090037C">
        <w:rPr>
          <w:szCs w:val="20"/>
        </w:rPr>
        <w:t xml:space="preserve"> Botón que permitirá seleccionar el archivo que será cargado. </w:t>
      </w:r>
    </w:p>
    <w:p w14:paraId="09C76E08" w14:textId="0E30E216" w:rsidR="0090037C" w:rsidRDefault="00EA279D" w:rsidP="0090037C">
      <w:pPr>
        <w:pStyle w:val="Prrafodelista"/>
        <w:jc w:val="left"/>
        <w:rPr>
          <w:szCs w:val="20"/>
        </w:rPr>
      </w:pPr>
      <w:r>
        <w:rPr>
          <w:b/>
          <w:szCs w:val="20"/>
        </w:rPr>
        <w:t>5.1</w:t>
      </w:r>
      <w:r w:rsidR="0090037C">
        <w:rPr>
          <w:b/>
          <w:szCs w:val="20"/>
        </w:rPr>
        <w:t>.2 Upload:</w:t>
      </w:r>
      <w:r w:rsidR="0090037C" w:rsidRPr="006357C6">
        <w:rPr>
          <w:szCs w:val="20"/>
        </w:rPr>
        <w:t xml:space="preserve"> </w:t>
      </w:r>
      <w:r w:rsidR="0090037C">
        <w:rPr>
          <w:szCs w:val="20"/>
        </w:rPr>
        <w:t xml:space="preserve">Botón que permitirá </w:t>
      </w:r>
      <w:r w:rsidR="00EA6653">
        <w:rPr>
          <w:szCs w:val="20"/>
        </w:rPr>
        <w:t xml:space="preserve">actualizar los datos cargados. </w:t>
      </w:r>
    </w:p>
    <w:p w14:paraId="13279D01" w14:textId="356228AC" w:rsidR="00601FF3" w:rsidRDefault="00EA279D" w:rsidP="00601FF3">
      <w:pPr>
        <w:pStyle w:val="Prrafodelista"/>
        <w:jc w:val="left"/>
        <w:rPr>
          <w:szCs w:val="20"/>
        </w:rPr>
      </w:pPr>
      <w:r>
        <w:rPr>
          <w:b/>
          <w:szCs w:val="20"/>
        </w:rPr>
        <w:t>5.1</w:t>
      </w:r>
      <w:r w:rsidR="00601FF3">
        <w:rPr>
          <w:b/>
          <w:szCs w:val="20"/>
        </w:rPr>
        <w:t>.2</w:t>
      </w:r>
      <w:r w:rsidR="00A64E4B">
        <w:rPr>
          <w:b/>
          <w:szCs w:val="20"/>
        </w:rPr>
        <w:t xml:space="preserve"> Close</w:t>
      </w:r>
      <w:r w:rsidR="00601FF3">
        <w:rPr>
          <w:b/>
          <w:szCs w:val="20"/>
        </w:rPr>
        <w:t>:</w:t>
      </w:r>
      <w:r w:rsidR="00601FF3" w:rsidRPr="006357C6">
        <w:rPr>
          <w:szCs w:val="20"/>
        </w:rPr>
        <w:t xml:space="preserve"> </w:t>
      </w:r>
      <w:r w:rsidR="00601FF3">
        <w:rPr>
          <w:szCs w:val="20"/>
        </w:rPr>
        <w:t>Botón</w:t>
      </w:r>
      <w:r w:rsidR="00EF129D">
        <w:rPr>
          <w:szCs w:val="20"/>
        </w:rPr>
        <w:t xml:space="preserve"> que</w:t>
      </w:r>
      <w:r w:rsidR="00601FF3">
        <w:rPr>
          <w:szCs w:val="20"/>
        </w:rPr>
        <w:t xml:space="preserve"> </w:t>
      </w:r>
      <w:r w:rsidR="00A64E4B">
        <w:rPr>
          <w:szCs w:val="20"/>
        </w:rPr>
        <w:t>cerrará la pantalla de carga masiva</w:t>
      </w:r>
      <w:r w:rsidR="00601FF3">
        <w:rPr>
          <w:szCs w:val="20"/>
        </w:rPr>
        <w:t xml:space="preserve">. </w:t>
      </w:r>
    </w:p>
    <w:p w14:paraId="58DB5109" w14:textId="5C801F8B" w:rsidR="00EA279D" w:rsidRDefault="00EA279D" w:rsidP="00601FF3">
      <w:pPr>
        <w:pStyle w:val="Prrafodelista"/>
        <w:jc w:val="left"/>
        <w:rPr>
          <w:szCs w:val="20"/>
        </w:rPr>
      </w:pPr>
    </w:p>
    <w:p w14:paraId="3A46F7DB" w14:textId="447E780F" w:rsidR="00EA279D" w:rsidRDefault="00EA279D" w:rsidP="00601FF3">
      <w:pPr>
        <w:pStyle w:val="Prrafodelista"/>
        <w:jc w:val="left"/>
        <w:rPr>
          <w:szCs w:val="20"/>
        </w:rPr>
      </w:pPr>
    </w:p>
    <w:p w14:paraId="05ADAEA7" w14:textId="77777777" w:rsidR="0063036F" w:rsidRDefault="0063036F" w:rsidP="00601FF3">
      <w:pPr>
        <w:pStyle w:val="Prrafodelista"/>
        <w:jc w:val="left"/>
        <w:rPr>
          <w:szCs w:val="20"/>
        </w:rPr>
      </w:pPr>
    </w:p>
    <w:p w14:paraId="2BE0ACC4" w14:textId="3602A24E" w:rsidR="00EA279D" w:rsidRPr="003831F2" w:rsidRDefault="00EA279D" w:rsidP="00EA279D">
      <w:pPr>
        <w:jc w:val="left"/>
        <w:rPr>
          <w:szCs w:val="20"/>
        </w:rPr>
      </w:pPr>
      <w:r>
        <w:rPr>
          <w:b/>
        </w:rPr>
        <w:t>6.</w:t>
      </w:r>
      <w:r w:rsidRPr="003831F2">
        <w:rPr>
          <w:b/>
        </w:rPr>
        <w:t xml:space="preserve"> </w:t>
      </w:r>
      <w:r>
        <w:rPr>
          <w:b/>
        </w:rPr>
        <w:t>Pantalla de confirmación de carga masiva de usuarios/roles</w:t>
      </w:r>
      <w:r>
        <w:rPr>
          <w:szCs w:val="20"/>
        </w:rPr>
        <w:t xml:space="preserve">: Esta pantalla permitirá mostrar el resultado final al editar y/o agregar usuarios y/o roles de manera masiva. </w:t>
      </w:r>
    </w:p>
    <w:p w14:paraId="618EA32A" w14:textId="77777777" w:rsidR="006801BB" w:rsidRDefault="006801BB" w:rsidP="006801B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F678B" wp14:editId="20CB034F">
            <wp:extent cx="3081297" cy="1893615"/>
            <wp:effectExtent l="114300" t="114300" r="62230" b="495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ga masiv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236" cy="190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66863" w14:textId="5F30B0F7" w:rsidR="006801BB" w:rsidRDefault="003716A4" w:rsidP="006801BB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7</w:t>
      </w:r>
      <w:r w:rsidR="006801BB" w:rsidRPr="006801BB">
        <w:rPr>
          <w:sz w:val="16"/>
          <w:szCs w:val="16"/>
        </w:rPr>
        <w:t xml:space="preserve">: </w:t>
      </w:r>
      <w:r w:rsidR="006801BB">
        <w:rPr>
          <w:sz w:val="16"/>
          <w:szCs w:val="16"/>
        </w:rPr>
        <w:t xml:space="preserve">Pantalla de confirmación de carga masiva </w:t>
      </w:r>
    </w:p>
    <w:p w14:paraId="096394B1" w14:textId="593340FF" w:rsidR="0074262A" w:rsidRDefault="0074262A" w:rsidP="006801BB">
      <w:pPr>
        <w:jc w:val="center"/>
        <w:rPr>
          <w:sz w:val="16"/>
          <w:szCs w:val="16"/>
        </w:rPr>
      </w:pPr>
    </w:p>
    <w:p w14:paraId="5D658606" w14:textId="77777777" w:rsidR="0074262A" w:rsidRDefault="0074262A" w:rsidP="0074262A">
      <w:pPr>
        <w:jc w:val="left"/>
        <w:rPr>
          <w:szCs w:val="20"/>
        </w:rPr>
      </w:pPr>
      <w:r w:rsidRPr="00B12B2E">
        <w:rPr>
          <w:szCs w:val="20"/>
        </w:rPr>
        <w:lastRenderedPageBreak/>
        <w:t>Detalles de la pantalla:</w:t>
      </w:r>
    </w:p>
    <w:p w14:paraId="63539FCB" w14:textId="514E1451" w:rsidR="0074262A" w:rsidRPr="00987CC0" w:rsidRDefault="0074262A" w:rsidP="00987CC0">
      <w:pPr>
        <w:pStyle w:val="Prrafodelista"/>
        <w:numPr>
          <w:ilvl w:val="1"/>
          <w:numId w:val="26"/>
        </w:numPr>
        <w:rPr>
          <w:szCs w:val="20"/>
        </w:rPr>
      </w:pPr>
      <w:r w:rsidRPr="00987CC0">
        <w:rPr>
          <w:szCs w:val="20"/>
        </w:rPr>
        <w:t xml:space="preserve">La pantalla mostrará </w:t>
      </w:r>
      <w:r w:rsidR="00EF129D" w:rsidRPr="00987CC0">
        <w:rPr>
          <w:szCs w:val="20"/>
        </w:rPr>
        <w:t xml:space="preserve">el detalle de los registros que fueron actualizados y aquellos que fueron omitidos, mostrando el total de ellos. </w:t>
      </w:r>
      <w:r w:rsidRPr="00987CC0">
        <w:rPr>
          <w:szCs w:val="20"/>
        </w:rPr>
        <w:t xml:space="preserve"> </w:t>
      </w:r>
    </w:p>
    <w:p w14:paraId="1A2626A2" w14:textId="77777777" w:rsidR="0074262A" w:rsidRPr="008401DC" w:rsidRDefault="0074262A" w:rsidP="0074262A">
      <w:pPr>
        <w:pStyle w:val="Prrafodelista"/>
        <w:rPr>
          <w:szCs w:val="20"/>
        </w:rPr>
      </w:pPr>
    </w:p>
    <w:p w14:paraId="44A4E04E" w14:textId="3880E35A" w:rsidR="0074262A" w:rsidRDefault="0074262A" w:rsidP="00987CC0">
      <w:pPr>
        <w:pStyle w:val="Prrafodelista"/>
        <w:numPr>
          <w:ilvl w:val="1"/>
          <w:numId w:val="26"/>
        </w:numPr>
        <w:rPr>
          <w:szCs w:val="20"/>
        </w:rPr>
      </w:pPr>
      <w:r>
        <w:rPr>
          <w:szCs w:val="20"/>
        </w:rPr>
        <w:t xml:space="preserve">La pantalla </w:t>
      </w:r>
      <w:r w:rsidR="00EF129D">
        <w:rPr>
          <w:szCs w:val="20"/>
        </w:rPr>
        <w:t xml:space="preserve">permitirá descargar un archivo, mostrando los registros que fueron actualizados y aquellos que fueron omitidos. </w:t>
      </w:r>
    </w:p>
    <w:p w14:paraId="043DE6CF" w14:textId="77777777" w:rsidR="0074262A" w:rsidRPr="00873C30" w:rsidRDefault="0074262A" w:rsidP="0074262A">
      <w:pPr>
        <w:pStyle w:val="Prrafodelista"/>
        <w:rPr>
          <w:szCs w:val="20"/>
        </w:rPr>
      </w:pPr>
    </w:p>
    <w:p w14:paraId="16870621" w14:textId="4994881E" w:rsidR="0074262A" w:rsidRPr="008D4E14" w:rsidRDefault="0074262A" w:rsidP="008D4E14">
      <w:pPr>
        <w:pStyle w:val="Prrafodelista"/>
        <w:numPr>
          <w:ilvl w:val="1"/>
          <w:numId w:val="26"/>
        </w:numPr>
        <w:rPr>
          <w:szCs w:val="20"/>
        </w:rPr>
      </w:pPr>
      <w:r w:rsidRPr="004B7C09">
        <w:rPr>
          <w:szCs w:val="20"/>
        </w:rPr>
        <w:t xml:space="preserve">La pantalla deberá mostrar </w:t>
      </w:r>
      <w:r w:rsidR="00EF129D">
        <w:rPr>
          <w:szCs w:val="20"/>
        </w:rPr>
        <w:t xml:space="preserve">el botón “See records”, que permitirá visualizar los registros actualizados, en la pantalla correspondiente: </w:t>
      </w:r>
      <w:r w:rsidR="008D4E14" w:rsidRPr="008D4E14">
        <w:rPr>
          <w:szCs w:val="20"/>
        </w:rPr>
        <w:t>Figura</w:t>
      </w:r>
      <w:r w:rsidR="008D4E14">
        <w:rPr>
          <w:szCs w:val="20"/>
        </w:rPr>
        <w:t xml:space="preserve"> 1</w:t>
      </w:r>
      <w:r w:rsidR="008D4E14" w:rsidRPr="008D4E14">
        <w:rPr>
          <w:szCs w:val="20"/>
        </w:rPr>
        <w:t>: Pantalla de visualización de usuario</w:t>
      </w:r>
      <w:r w:rsidR="008D4E14">
        <w:rPr>
          <w:szCs w:val="20"/>
        </w:rPr>
        <w:t xml:space="preserve">s y </w:t>
      </w:r>
      <w:r w:rsidR="008D4E14" w:rsidRPr="008D4E14">
        <w:rPr>
          <w:szCs w:val="20"/>
        </w:rPr>
        <w:t>Figura 9: Pantalla de visualización de roles</w:t>
      </w:r>
      <w:r w:rsidR="008D4E14">
        <w:rPr>
          <w:szCs w:val="20"/>
        </w:rPr>
        <w:t>.</w:t>
      </w:r>
    </w:p>
    <w:p w14:paraId="1E515593" w14:textId="2F49E012" w:rsidR="0074262A" w:rsidRDefault="0074262A" w:rsidP="0074262A">
      <w:pPr>
        <w:rPr>
          <w:sz w:val="16"/>
          <w:szCs w:val="16"/>
        </w:rPr>
      </w:pPr>
    </w:p>
    <w:p w14:paraId="4025DA19" w14:textId="7745D5C2" w:rsidR="007A7C07" w:rsidRDefault="007A7C07" w:rsidP="0074262A">
      <w:pPr>
        <w:rPr>
          <w:sz w:val="16"/>
          <w:szCs w:val="16"/>
        </w:rPr>
      </w:pPr>
    </w:p>
    <w:p w14:paraId="05CF52A5" w14:textId="19E98D64" w:rsidR="007A7C07" w:rsidRPr="007A7C07" w:rsidRDefault="007A7C07" w:rsidP="007A7C07">
      <w:pPr>
        <w:rPr>
          <w:b/>
        </w:rPr>
      </w:pPr>
      <w:r>
        <w:rPr>
          <w:b/>
        </w:rPr>
        <w:t>7.</w:t>
      </w:r>
      <w:r w:rsidRPr="003831F2">
        <w:rPr>
          <w:b/>
        </w:rPr>
        <w:t xml:space="preserve"> </w:t>
      </w:r>
      <w:r>
        <w:rPr>
          <w:b/>
        </w:rPr>
        <w:t>Pantalla de error para carga masiva:</w:t>
      </w:r>
      <w:r w:rsidRPr="007A7C07">
        <w:rPr>
          <w:rFonts w:ascii="inherit" w:eastAsia="Times New Roman" w:hAnsi="inherit" w:cs="Courier New"/>
          <w:color w:val="212121"/>
          <w:szCs w:val="20"/>
          <w:lang w:val="es-ES"/>
        </w:rPr>
        <w:t xml:space="preserve"> </w:t>
      </w:r>
      <w:r>
        <w:rPr>
          <w:lang w:val="es-ES"/>
        </w:rPr>
        <w:t xml:space="preserve">En el caso de que </w:t>
      </w:r>
      <w:r w:rsidRPr="007A7C07">
        <w:rPr>
          <w:lang w:val="es-ES"/>
        </w:rPr>
        <w:t>el archivo no puede ser procesado</w:t>
      </w:r>
      <w:r>
        <w:rPr>
          <w:lang w:val="es-ES"/>
        </w:rPr>
        <w:t>,</w:t>
      </w:r>
      <w:r w:rsidRPr="007A7C07">
        <w:rPr>
          <w:lang w:val="es-ES"/>
        </w:rPr>
        <w:t xml:space="preserve"> debido a alg</w:t>
      </w:r>
      <w:r>
        <w:rPr>
          <w:lang w:val="es-ES"/>
        </w:rPr>
        <w:t>ún error interno o complicación</w:t>
      </w:r>
      <w:r w:rsidRPr="007A7C07">
        <w:rPr>
          <w:lang w:val="es-ES"/>
        </w:rPr>
        <w:t>. Se debe mostrar la siguiente pantalla:</w:t>
      </w:r>
    </w:p>
    <w:p w14:paraId="4D266691" w14:textId="2AA0533A" w:rsidR="007A7C07" w:rsidRDefault="007A7C07" w:rsidP="007A7C07">
      <w:pPr>
        <w:rPr>
          <w:sz w:val="16"/>
          <w:szCs w:val="16"/>
        </w:rPr>
      </w:pPr>
    </w:p>
    <w:p w14:paraId="4B69B728" w14:textId="3990E477" w:rsidR="007A7C07" w:rsidRPr="006801BB" w:rsidRDefault="007A7C07" w:rsidP="007A7C07">
      <w:pPr>
        <w:jc w:val="center"/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06997A6B" wp14:editId="7049BAC0">
            <wp:extent cx="2804672" cy="819827"/>
            <wp:effectExtent l="95250" t="38100" r="34290" b="946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2984" cy="82518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0FA75" w14:textId="08FB1559" w:rsidR="003D0EBB" w:rsidRDefault="003716A4" w:rsidP="003D0EBB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8</w:t>
      </w:r>
      <w:r w:rsidR="003D0EBB" w:rsidRPr="006801BB">
        <w:rPr>
          <w:sz w:val="16"/>
          <w:szCs w:val="16"/>
        </w:rPr>
        <w:t xml:space="preserve">: </w:t>
      </w:r>
      <w:r w:rsidR="003D0EBB">
        <w:rPr>
          <w:sz w:val="16"/>
          <w:szCs w:val="16"/>
        </w:rPr>
        <w:t xml:space="preserve">Pantalla de error de carga masiva </w:t>
      </w:r>
    </w:p>
    <w:p w14:paraId="37CBA080" w14:textId="15614939" w:rsidR="0090037C" w:rsidRDefault="0090037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5042CB93" w14:textId="1517DA3B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4F1BCA65" w14:textId="23967905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5EAD6C90" w14:textId="5ED9B89F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618C94F6" w14:textId="0056612E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0CDACE12" w14:textId="68007133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74039C4C" w14:textId="68B57BBD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1558E3BF" w14:textId="01AFFB69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574C8CC9" w14:textId="0A2574BF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59FC8A1E" w14:textId="78BBBA06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54DC79F4" w14:textId="5290B9C6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1533AF76" w14:textId="22E67757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7E7D11EE" w14:textId="579871D6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0E53F30A" w14:textId="22C54F82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0687F20A" w14:textId="65819051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368A6518" w14:textId="6B157E7B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32A2266D" w14:textId="27C6F8AF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173F1337" w14:textId="3B68B32D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3AAEAA0D" w14:textId="3ABD44F0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0A0A9178" w14:textId="3A846137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03925845" w14:textId="77777777" w:rsidR="00A676AC" w:rsidRDefault="00A676AC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31AE44B8" w14:textId="3037C40C" w:rsidR="0063036F" w:rsidRDefault="0063036F" w:rsidP="00B87505">
      <w:pPr>
        <w:tabs>
          <w:tab w:val="left" w:pos="4489"/>
        </w:tabs>
        <w:jc w:val="center"/>
        <w:rPr>
          <w:sz w:val="16"/>
          <w:szCs w:val="16"/>
        </w:rPr>
      </w:pPr>
    </w:p>
    <w:p w14:paraId="12C39E9C" w14:textId="13A0DDF4" w:rsidR="0090037C" w:rsidRDefault="00E335AF" w:rsidP="0090037C">
      <w:pPr>
        <w:jc w:val="left"/>
        <w:rPr>
          <w:szCs w:val="20"/>
        </w:rPr>
      </w:pPr>
      <w:r>
        <w:rPr>
          <w:b/>
        </w:rPr>
        <w:lastRenderedPageBreak/>
        <w:t>8</w:t>
      </w:r>
      <w:r w:rsidR="0090037C">
        <w:rPr>
          <w:b/>
        </w:rPr>
        <w:t>.</w:t>
      </w:r>
      <w:r w:rsidR="0090037C" w:rsidRPr="003831F2">
        <w:rPr>
          <w:b/>
        </w:rPr>
        <w:t xml:space="preserve"> </w:t>
      </w:r>
      <w:r w:rsidR="0090037C">
        <w:rPr>
          <w:b/>
        </w:rPr>
        <w:t>Pantalla de edición de usuario</w:t>
      </w:r>
      <w:r w:rsidR="0090037C">
        <w:rPr>
          <w:szCs w:val="20"/>
        </w:rPr>
        <w:t xml:space="preserve"> </w:t>
      </w:r>
    </w:p>
    <w:p w14:paraId="1C745488" w14:textId="1D6F96C9" w:rsidR="00A676AC" w:rsidRDefault="00A676AC" w:rsidP="0090037C">
      <w:pPr>
        <w:jc w:val="left"/>
        <w:rPr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80E6720" wp14:editId="4FEDCD57">
            <wp:simplePos x="0" y="0"/>
            <wp:positionH relativeFrom="column">
              <wp:posOffset>635192</wp:posOffset>
            </wp:positionH>
            <wp:positionV relativeFrom="paragraph">
              <wp:posOffset>232731</wp:posOffset>
            </wp:positionV>
            <wp:extent cx="4633472" cy="1480528"/>
            <wp:effectExtent l="0" t="0" r="0" b="571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2" cy="148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9DADF" w14:textId="77777777" w:rsidR="00A676AC" w:rsidRPr="003831F2" w:rsidRDefault="00A676AC" w:rsidP="0090037C">
      <w:pPr>
        <w:jc w:val="left"/>
        <w:rPr>
          <w:szCs w:val="20"/>
        </w:rPr>
      </w:pPr>
    </w:p>
    <w:p w14:paraId="168C5D69" w14:textId="308B0E44" w:rsidR="00403362" w:rsidRDefault="004772F9" w:rsidP="00403362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D0D33FB" wp14:editId="131BC13D">
            <wp:simplePos x="0" y="0"/>
            <wp:positionH relativeFrom="column">
              <wp:posOffset>5329555</wp:posOffset>
            </wp:positionH>
            <wp:positionV relativeFrom="paragraph">
              <wp:posOffset>2959735</wp:posOffset>
            </wp:positionV>
            <wp:extent cx="516255" cy="222250"/>
            <wp:effectExtent l="0" t="0" r="0" b="635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5A4BF0A" wp14:editId="4C19BE0A">
            <wp:simplePos x="0" y="0"/>
            <wp:positionH relativeFrom="column">
              <wp:posOffset>5329934</wp:posOffset>
            </wp:positionH>
            <wp:positionV relativeFrom="paragraph">
              <wp:posOffset>3197924</wp:posOffset>
            </wp:positionV>
            <wp:extent cx="481596" cy="207138"/>
            <wp:effectExtent l="0" t="0" r="0" b="254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96" cy="20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1CD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8C22A35" wp14:editId="03A792C9">
            <wp:simplePos x="0" y="0"/>
            <wp:positionH relativeFrom="column">
              <wp:posOffset>3070417</wp:posOffset>
            </wp:positionH>
            <wp:positionV relativeFrom="paragraph">
              <wp:posOffset>3668144</wp:posOffset>
            </wp:positionV>
            <wp:extent cx="530198" cy="228042"/>
            <wp:effectExtent l="0" t="0" r="3810" b="63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98" cy="228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D82">
        <w:rPr>
          <w:noProof/>
          <w:lang w:val="en-US"/>
        </w:rPr>
        <w:drawing>
          <wp:inline distT="0" distB="0" distL="0" distR="0" wp14:anchorId="34A90909" wp14:editId="71756474">
            <wp:extent cx="5509452" cy="4000013"/>
            <wp:effectExtent l="95250" t="38100" r="34290" b="958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56" cy="400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6F43B" w14:textId="15B34124" w:rsidR="00403362" w:rsidRPr="00A871F2" w:rsidRDefault="00A871F2" w:rsidP="00434328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3716A4">
        <w:rPr>
          <w:sz w:val="16"/>
          <w:szCs w:val="16"/>
        </w:rPr>
        <w:t xml:space="preserve"> 9</w:t>
      </w:r>
      <w:r w:rsidR="00434328" w:rsidRPr="00A871F2">
        <w:rPr>
          <w:sz w:val="16"/>
          <w:szCs w:val="16"/>
        </w:rPr>
        <w:t xml:space="preserve">: </w:t>
      </w:r>
      <w:r w:rsidRPr="00A871F2">
        <w:rPr>
          <w:sz w:val="16"/>
          <w:szCs w:val="16"/>
        </w:rPr>
        <w:t>Pantalla de edici</w:t>
      </w:r>
      <w:r>
        <w:rPr>
          <w:sz w:val="16"/>
          <w:szCs w:val="16"/>
        </w:rPr>
        <w:t>ón de usuario</w:t>
      </w:r>
    </w:p>
    <w:p w14:paraId="1F81A0C8" w14:textId="5A2FD410" w:rsidR="00060CB3" w:rsidRDefault="00060CB3" w:rsidP="00060CB3">
      <w:pPr>
        <w:jc w:val="left"/>
        <w:rPr>
          <w:szCs w:val="20"/>
        </w:rPr>
      </w:pPr>
      <w:r w:rsidRPr="00B12B2E">
        <w:rPr>
          <w:szCs w:val="20"/>
        </w:rPr>
        <w:t>Detalles de la pantalla:</w:t>
      </w:r>
    </w:p>
    <w:p w14:paraId="4B01D079" w14:textId="0A969FE1" w:rsidR="00060CB3" w:rsidRPr="00E335AF" w:rsidRDefault="00060CB3" w:rsidP="00E335AF">
      <w:pPr>
        <w:pStyle w:val="Prrafodelista"/>
        <w:numPr>
          <w:ilvl w:val="1"/>
          <w:numId w:val="27"/>
        </w:numPr>
        <w:rPr>
          <w:szCs w:val="20"/>
        </w:rPr>
      </w:pPr>
      <w:r w:rsidRPr="00E335AF">
        <w:rPr>
          <w:szCs w:val="20"/>
        </w:rPr>
        <w:t>La pantalla mostrará los campos: GEID, SOEID, User Description, First Name, Last Name de manera vertical. Por otro lado, deberán mostrarse recuadros editables que mostrarán los datos previamente almacenados y permitirán que el usuario edite la información correspondiente a dicho campo. Los campos marcados con un asterisco rojo (</w:t>
      </w:r>
      <w:r w:rsidRPr="00E335AF">
        <w:rPr>
          <w:color w:val="FF0000"/>
          <w:szCs w:val="20"/>
        </w:rPr>
        <w:t>*</w:t>
      </w:r>
      <w:r w:rsidRPr="00E335AF">
        <w:rPr>
          <w:szCs w:val="20"/>
        </w:rPr>
        <w:t xml:space="preserve">) son obligatorios. </w:t>
      </w:r>
    </w:p>
    <w:p w14:paraId="1FA78504" w14:textId="77777777" w:rsidR="00060CB3" w:rsidRPr="004B7C09" w:rsidRDefault="00060CB3" w:rsidP="00060CB3">
      <w:pPr>
        <w:pStyle w:val="Prrafodelista"/>
        <w:ind w:left="360"/>
        <w:rPr>
          <w:szCs w:val="20"/>
        </w:rPr>
      </w:pPr>
    </w:p>
    <w:p w14:paraId="78A6BE85" w14:textId="28B7BB55" w:rsidR="00060CB3" w:rsidRPr="00E335AF" w:rsidRDefault="00060CB3" w:rsidP="00E335AF">
      <w:pPr>
        <w:pStyle w:val="Prrafodelista"/>
        <w:numPr>
          <w:ilvl w:val="1"/>
          <w:numId w:val="27"/>
        </w:numPr>
        <w:rPr>
          <w:szCs w:val="20"/>
        </w:rPr>
      </w:pPr>
      <w:r w:rsidRPr="00E335AF">
        <w:rPr>
          <w:szCs w:val="20"/>
        </w:rPr>
        <w:t xml:space="preserve">La pantalla mostrará los campos: Department y Manager de manera vertical. Estos campos contendrán menús desplegables con las opciones disponibles actuales, editables que mostrarán los datos previamente almacenados y permitirán que el usuario edite alguna de ellas, seleccionando una diferente.  </w:t>
      </w:r>
    </w:p>
    <w:p w14:paraId="2FE7ECE1" w14:textId="77777777" w:rsidR="00060CB3" w:rsidRPr="008401DC" w:rsidRDefault="00060CB3" w:rsidP="00060CB3">
      <w:pPr>
        <w:pStyle w:val="Prrafodelista"/>
        <w:rPr>
          <w:szCs w:val="20"/>
        </w:rPr>
      </w:pPr>
    </w:p>
    <w:p w14:paraId="6F773140" w14:textId="77777777" w:rsidR="00060CB3" w:rsidRDefault="00060CB3" w:rsidP="00E335AF">
      <w:pPr>
        <w:pStyle w:val="Prrafodelista"/>
        <w:numPr>
          <w:ilvl w:val="1"/>
          <w:numId w:val="27"/>
        </w:numPr>
        <w:rPr>
          <w:szCs w:val="20"/>
        </w:rPr>
      </w:pPr>
      <w:r>
        <w:rPr>
          <w:szCs w:val="20"/>
        </w:rPr>
        <w:t xml:space="preserve">La pantalla mostrará los campos: Product/Module, Role y Area de manera horizontal. Estos campos contendrán menús desplegables con las opciones disponibles actuales, que permitirán que el usuario seleccione alguna de ellas.  </w:t>
      </w:r>
    </w:p>
    <w:p w14:paraId="4AA96953" w14:textId="77777777" w:rsidR="00060CB3" w:rsidRPr="00873C30" w:rsidRDefault="00060CB3" w:rsidP="00060CB3">
      <w:pPr>
        <w:pStyle w:val="Prrafodelista"/>
        <w:rPr>
          <w:szCs w:val="20"/>
        </w:rPr>
      </w:pPr>
    </w:p>
    <w:p w14:paraId="603A5F68" w14:textId="622E17DF" w:rsidR="00060CB3" w:rsidRPr="00310231" w:rsidRDefault="00060CB3" w:rsidP="00E335AF">
      <w:pPr>
        <w:pStyle w:val="Prrafodelista"/>
        <w:numPr>
          <w:ilvl w:val="1"/>
          <w:numId w:val="27"/>
        </w:numPr>
        <w:rPr>
          <w:szCs w:val="20"/>
        </w:rPr>
      </w:pPr>
      <w:r w:rsidRPr="00310231">
        <w:rPr>
          <w:szCs w:val="20"/>
        </w:rPr>
        <w:t>La pantalla deberá mostrar dos botones asociados a los campos Product/Module, Role y Area, que cuenten con las siguientes funcionalidades:</w:t>
      </w:r>
    </w:p>
    <w:p w14:paraId="3A6AF2D9" w14:textId="7860366F" w:rsidR="00060CB3" w:rsidRDefault="00E335AF" w:rsidP="00060CB3">
      <w:pPr>
        <w:pStyle w:val="Prrafodelista"/>
        <w:rPr>
          <w:szCs w:val="20"/>
        </w:rPr>
      </w:pPr>
      <w:r>
        <w:rPr>
          <w:b/>
          <w:szCs w:val="20"/>
        </w:rPr>
        <w:t>8</w:t>
      </w:r>
      <w:r w:rsidR="00060CB3">
        <w:rPr>
          <w:b/>
          <w:szCs w:val="20"/>
        </w:rPr>
        <w:t>.4.1. Configure</w:t>
      </w:r>
      <w:r w:rsidR="00060CB3" w:rsidRPr="003831F2">
        <w:rPr>
          <w:b/>
          <w:szCs w:val="20"/>
        </w:rPr>
        <w:t>:</w:t>
      </w:r>
      <w:r w:rsidR="00060CB3">
        <w:rPr>
          <w:szCs w:val="20"/>
        </w:rPr>
        <w:t xml:space="preserve"> Configurar los atributos y parámetros propios del usuario. (Referido a la figura </w:t>
      </w:r>
      <w:r w:rsidR="00060CB3" w:rsidRPr="00D20274">
        <w:rPr>
          <w:szCs w:val="20"/>
        </w:rPr>
        <w:t>4: Pantalla de edición de atributos p</w:t>
      </w:r>
      <w:r w:rsidR="00060CB3">
        <w:rPr>
          <w:szCs w:val="20"/>
        </w:rPr>
        <w:t>or</w:t>
      </w:r>
      <w:r w:rsidR="00060CB3" w:rsidRPr="00D20274">
        <w:rPr>
          <w:szCs w:val="20"/>
        </w:rPr>
        <w:t xml:space="preserve"> usuario)</w:t>
      </w:r>
      <w:r w:rsidR="00310231">
        <w:rPr>
          <w:szCs w:val="20"/>
        </w:rPr>
        <w:t>.</w:t>
      </w:r>
    </w:p>
    <w:p w14:paraId="033ED103" w14:textId="605B533C" w:rsidR="00310231" w:rsidRPr="00310231" w:rsidRDefault="00E335AF" w:rsidP="00060CB3">
      <w:pPr>
        <w:pStyle w:val="Prrafodelista"/>
        <w:rPr>
          <w:szCs w:val="20"/>
        </w:rPr>
      </w:pPr>
      <w:r>
        <w:rPr>
          <w:b/>
          <w:szCs w:val="20"/>
        </w:rPr>
        <w:t>8</w:t>
      </w:r>
      <w:r w:rsidR="00310231" w:rsidRPr="00310231">
        <w:rPr>
          <w:b/>
          <w:szCs w:val="20"/>
        </w:rPr>
        <w:t xml:space="preserve">.4.2. Inactive: </w:t>
      </w:r>
      <w:r w:rsidR="00310231" w:rsidRPr="00310231">
        <w:rPr>
          <w:szCs w:val="20"/>
        </w:rPr>
        <w:t xml:space="preserve">Inactivar un rol existente. </w:t>
      </w:r>
    </w:p>
    <w:p w14:paraId="33F32F0C" w14:textId="62DAAD7F" w:rsidR="00060CB3" w:rsidRDefault="00E335AF" w:rsidP="00060CB3">
      <w:pPr>
        <w:pStyle w:val="Prrafodelista"/>
        <w:rPr>
          <w:szCs w:val="20"/>
        </w:rPr>
      </w:pPr>
      <w:r>
        <w:rPr>
          <w:b/>
          <w:szCs w:val="20"/>
        </w:rPr>
        <w:lastRenderedPageBreak/>
        <w:t>8</w:t>
      </w:r>
      <w:r w:rsidR="00060CB3">
        <w:rPr>
          <w:b/>
          <w:szCs w:val="20"/>
        </w:rPr>
        <w:t>.4.2 Add:</w:t>
      </w:r>
      <w:r w:rsidR="00060CB3">
        <w:rPr>
          <w:szCs w:val="20"/>
        </w:rPr>
        <w:t xml:space="preserve"> Este botón permitirá asignar un rol extra al usuario, por lo tanto, deberá mostrar una segunda línea horizontal con los campos: </w:t>
      </w:r>
      <w:r w:rsidR="00060CB3" w:rsidRPr="00A37D3A">
        <w:rPr>
          <w:szCs w:val="20"/>
        </w:rPr>
        <w:t>Product/Module, Role y Area</w:t>
      </w:r>
      <w:r w:rsidR="00060CB3">
        <w:rPr>
          <w:szCs w:val="20"/>
        </w:rPr>
        <w:t>.</w:t>
      </w:r>
    </w:p>
    <w:p w14:paraId="32B2230D" w14:textId="77777777" w:rsidR="00310231" w:rsidRDefault="00310231" w:rsidP="00060CB3">
      <w:pPr>
        <w:pStyle w:val="Prrafodelista"/>
        <w:rPr>
          <w:szCs w:val="20"/>
        </w:rPr>
      </w:pPr>
    </w:p>
    <w:p w14:paraId="1360AC64" w14:textId="77777777" w:rsidR="00060CB3" w:rsidRPr="004B7C09" w:rsidRDefault="00060CB3" w:rsidP="00E335AF">
      <w:pPr>
        <w:pStyle w:val="Prrafodelista"/>
        <w:numPr>
          <w:ilvl w:val="1"/>
          <w:numId w:val="27"/>
        </w:numPr>
        <w:rPr>
          <w:szCs w:val="20"/>
        </w:rPr>
      </w:pPr>
      <w:r w:rsidRPr="004B7C09">
        <w:rPr>
          <w:szCs w:val="20"/>
        </w:rPr>
        <w:t xml:space="preserve"> La pantalla deberá mostrar una serie de botones que cuenten con las siguientes funcionalidades:</w:t>
      </w:r>
    </w:p>
    <w:p w14:paraId="7EC2214F" w14:textId="04488FD0" w:rsidR="00060CB3" w:rsidRDefault="00E335AF" w:rsidP="00060CB3">
      <w:pPr>
        <w:pStyle w:val="Prrafodelista"/>
        <w:rPr>
          <w:szCs w:val="20"/>
        </w:rPr>
      </w:pPr>
      <w:r>
        <w:rPr>
          <w:b/>
          <w:szCs w:val="20"/>
        </w:rPr>
        <w:t>8</w:t>
      </w:r>
      <w:r w:rsidR="00060CB3">
        <w:rPr>
          <w:b/>
          <w:szCs w:val="20"/>
        </w:rPr>
        <w:t>.5.1. Save changes</w:t>
      </w:r>
      <w:r w:rsidR="00060CB3" w:rsidRPr="003831F2">
        <w:rPr>
          <w:b/>
          <w:szCs w:val="20"/>
        </w:rPr>
        <w:t>:</w:t>
      </w:r>
      <w:r w:rsidR="00060CB3">
        <w:rPr>
          <w:szCs w:val="20"/>
        </w:rPr>
        <w:t xml:space="preserve"> Botón que permitirá guardar los datos capturados. </w:t>
      </w:r>
    </w:p>
    <w:p w14:paraId="7884E19C" w14:textId="52FD2A17" w:rsidR="00060CB3" w:rsidRDefault="00E335AF" w:rsidP="00060CB3">
      <w:pPr>
        <w:pStyle w:val="Prrafodelista"/>
        <w:jc w:val="left"/>
        <w:rPr>
          <w:szCs w:val="20"/>
        </w:rPr>
      </w:pPr>
      <w:r>
        <w:rPr>
          <w:b/>
          <w:szCs w:val="20"/>
        </w:rPr>
        <w:t>8</w:t>
      </w:r>
      <w:r w:rsidR="00060CB3">
        <w:rPr>
          <w:b/>
          <w:szCs w:val="20"/>
        </w:rPr>
        <w:t>.5.2 C</w:t>
      </w:r>
      <w:r>
        <w:rPr>
          <w:b/>
          <w:szCs w:val="20"/>
        </w:rPr>
        <w:t>ancel</w:t>
      </w:r>
      <w:r w:rsidR="00060CB3">
        <w:rPr>
          <w:b/>
          <w:szCs w:val="20"/>
        </w:rPr>
        <w:t>:</w:t>
      </w:r>
      <w:r w:rsidR="00060CB3" w:rsidRPr="006357C6">
        <w:rPr>
          <w:szCs w:val="20"/>
        </w:rPr>
        <w:t xml:space="preserve"> </w:t>
      </w:r>
      <w:r w:rsidR="00060CB3">
        <w:rPr>
          <w:szCs w:val="20"/>
        </w:rPr>
        <w:t>Botón que permitirá eliminar los datos capturados, en caso de que el usuario no quiera guardarlos.</w:t>
      </w:r>
    </w:p>
    <w:p w14:paraId="2BE81D82" w14:textId="6D6A022A" w:rsidR="00310231" w:rsidRDefault="00E335AF" w:rsidP="00310231">
      <w:pPr>
        <w:pStyle w:val="Prrafodelista"/>
        <w:rPr>
          <w:szCs w:val="20"/>
        </w:rPr>
      </w:pPr>
      <w:r>
        <w:rPr>
          <w:b/>
          <w:szCs w:val="20"/>
        </w:rPr>
        <w:t>8</w:t>
      </w:r>
      <w:r w:rsidR="0090037C">
        <w:rPr>
          <w:b/>
          <w:szCs w:val="20"/>
        </w:rPr>
        <w:t>.5.3</w:t>
      </w:r>
      <w:r w:rsidR="00310231" w:rsidRPr="00310231">
        <w:rPr>
          <w:b/>
          <w:szCs w:val="20"/>
        </w:rPr>
        <w:t xml:space="preserve">. Inactive: </w:t>
      </w:r>
      <w:r w:rsidR="0090037C">
        <w:rPr>
          <w:szCs w:val="20"/>
        </w:rPr>
        <w:t>Opción que permite i</w:t>
      </w:r>
      <w:r w:rsidR="00310231" w:rsidRPr="00310231">
        <w:rPr>
          <w:szCs w:val="20"/>
        </w:rPr>
        <w:t xml:space="preserve">nactivar </w:t>
      </w:r>
      <w:r w:rsidR="0090037C">
        <w:rPr>
          <w:szCs w:val="20"/>
        </w:rPr>
        <w:t>al usuario.</w:t>
      </w:r>
      <w:r w:rsidR="00310231" w:rsidRPr="00310231">
        <w:rPr>
          <w:szCs w:val="20"/>
        </w:rPr>
        <w:t xml:space="preserve"> </w:t>
      </w:r>
    </w:p>
    <w:p w14:paraId="16E1E3E5" w14:textId="4D9BB222" w:rsidR="002D4341" w:rsidRDefault="002D4341" w:rsidP="00310231">
      <w:pPr>
        <w:pStyle w:val="Prrafodelista"/>
        <w:rPr>
          <w:szCs w:val="20"/>
        </w:rPr>
      </w:pPr>
    </w:p>
    <w:p w14:paraId="56F49EF2" w14:textId="19CCD90B" w:rsidR="002D4341" w:rsidRPr="003831F2" w:rsidRDefault="002D4341" w:rsidP="002D4341">
      <w:pPr>
        <w:jc w:val="left"/>
        <w:rPr>
          <w:szCs w:val="20"/>
        </w:rPr>
      </w:pPr>
      <w:r>
        <w:rPr>
          <w:b/>
        </w:rPr>
        <w:t>9.</w:t>
      </w:r>
      <w:r w:rsidRPr="003831F2">
        <w:rPr>
          <w:b/>
        </w:rPr>
        <w:t xml:space="preserve"> </w:t>
      </w:r>
      <w:r>
        <w:rPr>
          <w:b/>
        </w:rPr>
        <w:t>Pantalla de visualización de roles</w:t>
      </w:r>
      <w:r>
        <w:rPr>
          <w:szCs w:val="20"/>
        </w:rPr>
        <w:t xml:space="preserve"> </w:t>
      </w:r>
    </w:p>
    <w:p w14:paraId="616D2976" w14:textId="378A1D92" w:rsidR="00E40A11" w:rsidRPr="0090037C" w:rsidRDefault="00E40A11" w:rsidP="00403362">
      <w:r>
        <w:rPr>
          <w:noProof/>
          <w:lang w:val="en-US"/>
        </w:rPr>
        <w:drawing>
          <wp:inline distT="0" distB="0" distL="0" distR="0" wp14:anchorId="467E6C7B" wp14:editId="31329177">
            <wp:extent cx="6691630" cy="2383155"/>
            <wp:effectExtent l="95250" t="38100" r="33020" b="933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38315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AE1BD" w14:textId="073B370F" w:rsidR="00522501" w:rsidRDefault="00522501" w:rsidP="00522501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3716A4">
        <w:rPr>
          <w:sz w:val="16"/>
          <w:szCs w:val="16"/>
        </w:rPr>
        <w:t xml:space="preserve"> 10</w:t>
      </w:r>
      <w:r w:rsidRPr="00A871F2">
        <w:rPr>
          <w:sz w:val="16"/>
          <w:szCs w:val="16"/>
        </w:rPr>
        <w:t>: P</w:t>
      </w:r>
      <w:r>
        <w:rPr>
          <w:sz w:val="16"/>
          <w:szCs w:val="16"/>
        </w:rPr>
        <w:t>antalla de visualización de roles</w:t>
      </w:r>
    </w:p>
    <w:p w14:paraId="189E07A6" w14:textId="77777777" w:rsidR="00F83BF7" w:rsidRDefault="00F83BF7" w:rsidP="00F83BF7">
      <w:pPr>
        <w:rPr>
          <w:szCs w:val="20"/>
        </w:rPr>
      </w:pPr>
      <w:r w:rsidRPr="00B12B2E">
        <w:rPr>
          <w:szCs w:val="20"/>
        </w:rPr>
        <w:t>Detalles de la pantalla:</w:t>
      </w:r>
    </w:p>
    <w:p w14:paraId="426AFD65" w14:textId="77777777" w:rsidR="00F83BF7" w:rsidRDefault="00F83BF7" w:rsidP="00F83BF7">
      <w:pPr>
        <w:pStyle w:val="Prrafodelista"/>
        <w:ind w:left="360"/>
        <w:rPr>
          <w:szCs w:val="20"/>
        </w:rPr>
      </w:pPr>
    </w:p>
    <w:p w14:paraId="15BA7729" w14:textId="41A1F3CB" w:rsidR="00DF6745" w:rsidRPr="00E45BB4" w:rsidRDefault="00F83BF7" w:rsidP="00E45BB4">
      <w:pPr>
        <w:pStyle w:val="Prrafodelista"/>
        <w:numPr>
          <w:ilvl w:val="1"/>
          <w:numId w:val="35"/>
        </w:numPr>
        <w:rPr>
          <w:szCs w:val="20"/>
        </w:rPr>
      </w:pPr>
      <w:r w:rsidRPr="00E45BB4">
        <w:rPr>
          <w:szCs w:val="20"/>
        </w:rPr>
        <w:t xml:space="preserve">Inicialmente, la pantalla deberá contener un menú desplegable con el campo: Product/Module en el cual se deberán mostrar las opciones disponibles para que el usuario seleccione la opción deseada. </w:t>
      </w:r>
      <w:r w:rsidR="0023079A" w:rsidRPr="00E45BB4">
        <w:rPr>
          <w:szCs w:val="20"/>
        </w:rPr>
        <w:t>Los campos marcados con un asterisco rojo (</w:t>
      </w:r>
      <w:r w:rsidR="0023079A" w:rsidRPr="00E45BB4">
        <w:rPr>
          <w:color w:val="FF0000"/>
          <w:szCs w:val="20"/>
        </w:rPr>
        <w:t>*</w:t>
      </w:r>
      <w:r w:rsidR="0023079A" w:rsidRPr="00E45BB4">
        <w:rPr>
          <w:szCs w:val="20"/>
        </w:rPr>
        <w:t>) son obligatorios.</w:t>
      </w:r>
    </w:p>
    <w:p w14:paraId="72DA3962" w14:textId="77777777" w:rsidR="00DF6745" w:rsidRDefault="00DF6745" w:rsidP="00DF6745">
      <w:pPr>
        <w:pStyle w:val="Prrafodelista"/>
        <w:ind w:left="360"/>
        <w:rPr>
          <w:szCs w:val="20"/>
        </w:rPr>
      </w:pPr>
    </w:p>
    <w:p w14:paraId="5D2B609A" w14:textId="2543DF90" w:rsidR="00F83BF7" w:rsidRPr="00E45BB4" w:rsidRDefault="00DF6745" w:rsidP="00E45BB4">
      <w:pPr>
        <w:pStyle w:val="Prrafodelista"/>
        <w:numPr>
          <w:ilvl w:val="1"/>
          <w:numId w:val="35"/>
        </w:numPr>
        <w:rPr>
          <w:szCs w:val="20"/>
        </w:rPr>
      </w:pPr>
      <w:r w:rsidRPr="00E45BB4">
        <w:rPr>
          <w:szCs w:val="20"/>
        </w:rPr>
        <w:t>La pantalla mostrará los campos: Role id, Role Name y Role Description de manera horizontal. Estos datos deberán estar filtrados a partir de la opción previamente seleccionada por el usuario: Product/Module.</w:t>
      </w:r>
    </w:p>
    <w:p w14:paraId="487716D2" w14:textId="77777777" w:rsidR="00F83BF7" w:rsidRPr="00F83BF7" w:rsidRDefault="00F83BF7" w:rsidP="00F83BF7">
      <w:pPr>
        <w:pStyle w:val="Prrafodelista"/>
        <w:ind w:left="360"/>
        <w:rPr>
          <w:szCs w:val="20"/>
        </w:rPr>
      </w:pPr>
    </w:p>
    <w:p w14:paraId="78441095" w14:textId="2A254692" w:rsidR="00F83BF7" w:rsidRDefault="00F83BF7" w:rsidP="00E45BB4">
      <w:pPr>
        <w:pStyle w:val="Prrafodelista"/>
        <w:numPr>
          <w:ilvl w:val="1"/>
          <w:numId w:val="35"/>
        </w:numPr>
        <w:rPr>
          <w:szCs w:val="20"/>
        </w:rPr>
      </w:pPr>
      <w:r>
        <w:rPr>
          <w:szCs w:val="20"/>
        </w:rPr>
        <w:t xml:space="preserve">Si se selecciona algún dato en la columna de “Role id”, se deberá mostrar el detalle del usuario. </w:t>
      </w:r>
      <w:r w:rsidR="00A76546">
        <w:rPr>
          <w:szCs w:val="20"/>
        </w:rPr>
        <w:t>(Referido a la figura 11</w:t>
      </w:r>
      <w:r>
        <w:rPr>
          <w:szCs w:val="20"/>
        </w:rPr>
        <w:t xml:space="preserve">: Pantalla de visualización de rol). Por esta razón, los ids de usuarios deberán estar mostrados en color azul y con un tipo de texto subrayado. </w:t>
      </w:r>
    </w:p>
    <w:p w14:paraId="663D26F4" w14:textId="77777777" w:rsidR="00F83BF7" w:rsidRDefault="00F83BF7" w:rsidP="00F83BF7">
      <w:pPr>
        <w:pStyle w:val="Prrafodelista"/>
        <w:ind w:left="360"/>
        <w:rPr>
          <w:szCs w:val="20"/>
        </w:rPr>
      </w:pPr>
    </w:p>
    <w:p w14:paraId="530C3E2C" w14:textId="77777777" w:rsidR="00F83BF7" w:rsidRPr="004B7C09" w:rsidRDefault="00F83BF7" w:rsidP="00E45BB4">
      <w:pPr>
        <w:pStyle w:val="Prrafodelista"/>
        <w:numPr>
          <w:ilvl w:val="1"/>
          <w:numId w:val="35"/>
        </w:numPr>
        <w:rPr>
          <w:szCs w:val="20"/>
        </w:rPr>
      </w:pPr>
      <w:r w:rsidRPr="004B7C09">
        <w:rPr>
          <w:szCs w:val="20"/>
        </w:rPr>
        <w:t xml:space="preserve"> La pantalla deberá mostrar una serie de botones que cuenten con las siguientes funcionalidades:</w:t>
      </w:r>
    </w:p>
    <w:p w14:paraId="17BA0E88" w14:textId="7041825F" w:rsidR="00F83BF7" w:rsidRDefault="00492CEE" w:rsidP="00F83BF7">
      <w:pPr>
        <w:pStyle w:val="Prrafodelista"/>
        <w:rPr>
          <w:szCs w:val="20"/>
        </w:rPr>
      </w:pPr>
      <w:r>
        <w:rPr>
          <w:b/>
          <w:szCs w:val="20"/>
        </w:rPr>
        <w:t>9</w:t>
      </w:r>
      <w:r w:rsidR="00F83BF7">
        <w:rPr>
          <w:b/>
          <w:szCs w:val="20"/>
        </w:rPr>
        <w:t xml:space="preserve">.4.1. </w:t>
      </w:r>
      <w:r w:rsidR="00F83BF7" w:rsidRPr="003831F2">
        <w:rPr>
          <w:b/>
          <w:szCs w:val="20"/>
        </w:rPr>
        <w:t>Add Record:</w:t>
      </w:r>
      <w:r w:rsidR="00F83BF7">
        <w:rPr>
          <w:szCs w:val="20"/>
        </w:rPr>
        <w:t xml:space="preserve"> Agregar un usuario nuevo. (Referido a la figura </w:t>
      </w:r>
      <w:r w:rsidR="00A76546">
        <w:rPr>
          <w:szCs w:val="20"/>
        </w:rPr>
        <w:t>10</w:t>
      </w:r>
      <w:r w:rsidR="00F83BF7">
        <w:rPr>
          <w:szCs w:val="20"/>
        </w:rPr>
        <w:t>: Pantalla de creación de rol)</w:t>
      </w:r>
    </w:p>
    <w:p w14:paraId="57CC2423" w14:textId="6C3FC5BF" w:rsidR="00F83BF7" w:rsidRPr="00154BF2" w:rsidRDefault="00492CEE" w:rsidP="00F83BF7">
      <w:pPr>
        <w:pStyle w:val="Prrafodelista"/>
        <w:rPr>
          <w:szCs w:val="20"/>
        </w:rPr>
      </w:pPr>
      <w:r>
        <w:rPr>
          <w:b/>
          <w:szCs w:val="20"/>
        </w:rPr>
        <w:t>9</w:t>
      </w:r>
      <w:r w:rsidR="00F83BF7">
        <w:rPr>
          <w:b/>
          <w:szCs w:val="20"/>
        </w:rPr>
        <w:t>.4.2 Bulk Upload:</w:t>
      </w:r>
      <w:r w:rsidR="00F83BF7">
        <w:rPr>
          <w:szCs w:val="20"/>
        </w:rPr>
        <w:t xml:space="preserve"> Cargar un archivo en el cual se pueda agregar más de un usuario, de manera masiva. (Referido en la f</w:t>
      </w:r>
      <w:r w:rsidR="00F83BF7" w:rsidRPr="00154BF2">
        <w:rPr>
          <w:szCs w:val="20"/>
        </w:rPr>
        <w:t>igura 5: Pantalla de carga masiva de usuarios/roles</w:t>
      </w:r>
      <w:r w:rsidR="00F83BF7">
        <w:rPr>
          <w:szCs w:val="20"/>
        </w:rPr>
        <w:t>).</w:t>
      </w:r>
    </w:p>
    <w:p w14:paraId="4D933D6A" w14:textId="0421DBDA" w:rsidR="00F83BF7" w:rsidRDefault="00492CEE" w:rsidP="00F83BF7">
      <w:pPr>
        <w:pStyle w:val="Prrafodelista"/>
        <w:rPr>
          <w:szCs w:val="20"/>
        </w:rPr>
      </w:pPr>
      <w:r>
        <w:rPr>
          <w:b/>
          <w:szCs w:val="20"/>
        </w:rPr>
        <w:t>9</w:t>
      </w:r>
      <w:r w:rsidR="00F83BF7">
        <w:rPr>
          <w:b/>
          <w:szCs w:val="20"/>
        </w:rPr>
        <w:t>.4.3 Export:</w:t>
      </w:r>
      <w:r w:rsidR="00F83BF7">
        <w:rPr>
          <w:szCs w:val="20"/>
        </w:rPr>
        <w:t xml:space="preserve"> </w:t>
      </w:r>
      <w:r w:rsidR="00F83BF7" w:rsidRPr="008D12A1">
        <w:rPr>
          <w:szCs w:val="20"/>
        </w:rPr>
        <w:t>Exportar un archivo con las funcionalidades propias de los usuarios dados de alta.</w:t>
      </w:r>
      <w:r w:rsidR="00F83BF7">
        <w:rPr>
          <w:szCs w:val="20"/>
        </w:rPr>
        <w:t xml:space="preserve"> (La exportación de datos debe contener la opción de filtrado de los mismos, referido en el punto 7</w:t>
      </w:r>
      <w:r w:rsidR="00DF6745">
        <w:rPr>
          <w:szCs w:val="20"/>
        </w:rPr>
        <w:t>.5).</w:t>
      </w:r>
    </w:p>
    <w:p w14:paraId="24A7D829" w14:textId="77777777" w:rsidR="00F83BF7" w:rsidRDefault="00F83BF7" w:rsidP="00F83BF7">
      <w:pPr>
        <w:pStyle w:val="Prrafodelista"/>
        <w:rPr>
          <w:szCs w:val="20"/>
        </w:rPr>
      </w:pPr>
    </w:p>
    <w:p w14:paraId="561C6FC4" w14:textId="1C2DDE08" w:rsidR="00F83BF7" w:rsidRDefault="00F83BF7" w:rsidP="00E45BB4">
      <w:pPr>
        <w:pStyle w:val="Prrafodelista"/>
        <w:numPr>
          <w:ilvl w:val="1"/>
          <w:numId w:val="35"/>
        </w:numPr>
        <w:rPr>
          <w:szCs w:val="20"/>
        </w:rPr>
      </w:pPr>
      <w:r w:rsidRPr="0031455B">
        <w:rPr>
          <w:szCs w:val="20"/>
        </w:rPr>
        <w:t xml:space="preserve">La pantalla contará con una opción de filtrado de datos a partir de los argumentos: </w:t>
      </w:r>
      <w:r w:rsidRPr="00F83BF7">
        <w:rPr>
          <w:szCs w:val="20"/>
        </w:rPr>
        <w:t>Role id, Role Name</w:t>
      </w:r>
      <w:r>
        <w:rPr>
          <w:szCs w:val="20"/>
        </w:rPr>
        <w:t>.</w:t>
      </w:r>
    </w:p>
    <w:p w14:paraId="1BF88800" w14:textId="77777777" w:rsidR="00F83BF7" w:rsidRDefault="00F83BF7" w:rsidP="00F83BF7">
      <w:pPr>
        <w:pStyle w:val="Prrafodelista"/>
        <w:ind w:left="360"/>
        <w:rPr>
          <w:szCs w:val="20"/>
        </w:rPr>
      </w:pPr>
    </w:p>
    <w:p w14:paraId="28861AA7" w14:textId="08F59D2B" w:rsidR="00F83BF7" w:rsidRDefault="00F83BF7" w:rsidP="00E45BB4">
      <w:pPr>
        <w:pStyle w:val="Prrafodelista"/>
        <w:numPr>
          <w:ilvl w:val="1"/>
          <w:numId w:val="35"/>
        </w:numPr>
        <w:rPr>
          <w:szCs w:val="20"/>
        </w:rPr>
      </w:pPr>
      <w:r>
        <w:rPr>
          <w:szCs w:val="20"/>
        </w:rPr>
        <w:lastRenderedPageBreak/>
        <w:t xml:space="preserve">La pantalla deberá tener un apartado con el nombre “Show”, en el que el usuario podrá decidir mediante un menú desplegable si quiere visualizar 10, 25, 50 o todos los registros actuales. </w:t>
      </w:r>
    </w:p>
    <w:p w14:paraId="3BB94A6A" w14:textId="1DA2959F" w:rsidR="00F83BF7" w:rsidRPr="005D6FEF" w:rsidRDefault="00F83BF7" w:rsidP="00F83BF7">
      <w:pPr>
        <w:pStyle w:val="Prrafodelista"/>
        <w:rPr>
          <w:szCs w:val="20"/>
        </w:rPr>
      </w:pPr>
    </w:p>
    <w:p w14:paraId="4E68A4DD" w14:textId="625E7EB5" w:rsidR="00F83BF7" w:rsidRPr="002329B1" w:rsidRDefault="00F83BF7" w:rsidP="00E45BB4">
      <w:pPr>
        <w:pStyle w:val="Prrafodelista"/>
        <w:numPr>
          <w:ilvl w:val="1"/>
          <w:numId w:val="35"/>
        </w:numPr>
        <w:rPr>
          <w:szCs w:val="20"/>
        </w:rPr>
      </w:pPr>
      <w:r>
        <w:rPr>
          <w:szCs w:val="20"/>
        </w:rPr>
        <w:t>Finalmente, deberá indicarse el número de la entrada actual de la forma: "</w:t>
      </w:r>
      <w:r w:rsidRPr="002329B1">
        <w:rPr>
          <w:szCs w:val="20"/>
        </w:rPr>
        <w:t>Showing 1 to 10 of 333 entries</w:t>
      </w:r>
      <w:r>
        <w:rPr>
          <w:szCs w:val="20"/>
        </w:rPr>
        <w:t xml:space="preserve">” y una opción que permita adelantar o regresar a las respectivas entradas. </w:t>
      </w:r>
    </w:p>
    <w:p w14:paraId="4CDFE634" w14:textId="7CA3F127" w:rsidR="002D4341" w:rsidRPr="003831F2" w:rsidRDefault="002D4341" w:rsidP="002D4341">
      <w:pPr>
        <w:jc w:val="left"/>
        <w:rPr>
          <w:szCs w:val="20"/>
        </w:rPr>
      </w:pPr>
      <w:r>
        <w:rPr>
          <w:b/>
        </w:rPr>
        <w:t>10.</w:t>
      </w:r>
      <w:r w:rsidRPr="003831F2">
        <w:rPr>
          <w:b/>
        </w:rPr>
        <w:t xml:space="preserve"> </w:t>
      </w:r>
      <w:r w:rsidR="00DF2EEF">
        <w:rPr>
          <w:b/>
        </w:rPr>
        <w:t>Pantalla de crea</w:t>
      </w:r>
      <w:r>
        <w:rPr>
          <w:b/>
        </w:rPr>
        <w:t>ción de</w:t>
      </w:r>
      <w:r w:rsidR="00DF2EEF">
        <w:rPr>
          <w:b/>
        </w:rPr>
        <w:t xml:space="preserve"> rol</w:t>
      </w:r>
      <w:r>
        <w:rPr>
          <w:szCs w:val="20"/>
        </w:rPr>
        <w:t xml:space="preserve"> </w:t>
      </w:r>
    </w:p>
    <w:p w14:paraId="7290A70C" w14:textId="493C2FEA" w:rsidR="00467F54" w:rsidRPr="002D4341" w:rsidRDefault="00467F54" w:rsidP="002D4341">
      <w:pPr>
        <w:jc w:val="center"/>
        <w:rPr>
          <w:sz w:val="16"/>
          <w:szCs w:val="16"/>
        </w:rPr>
      </w:pPr>
    </w:p>
    <w:p w14:paraId="45A49CC0" w14:textId="519B3FDB" w:rsidR="00467F54" w:rsidRDefault="004772F9" w:rsidP="00522501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5E27480F" wp14:editId="3B87BA46">
            <wp:simplePos x="0" y="0"/>
            <wp:positionH relativeFrom="margin">
              <wp:align>center</wp:align>
            </wp:positionH>
            <wp:positionV relativeFrom="paragraph">
              <wp:posOffset>1309445</wp:posOffset>
            </wp:positionV>
            <wp:extent cx="2804239" cy="2434702"/>
            <wp:effectExtent l="0" t="0" r="0" b="381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39" cy="243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3A87DE" wp14:editId="6328D031">
                <wp:simplePos x="0" y="0"/>
                <wp:positionH relativeFrom="column">
                  <wp:posOffset>2464072</wp:posOffset>
                </wp:positionH>
                <wp:positionV relativeFrom="paragraph">
                  <wp:posOffset>726147</wp:posOffset>
                </wp:positionV>
                <wp:extent cx="2297526" cy="3473184"/>
                <wp:effectExtent l="0" t="0" r="26670" b="1333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526" cy="34731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0D082" id="Rectángulo 33" o:spid="_x0000_s1026" style="position:absolute;margin-left:194pt;margin-top:57.2pt;width:180.9pt;height:27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" fillcolor="white [3212]" strokecolor="white [3212]" strokeweight="2pt"/>
            </w:pict>
          </mc:Fallback>
        </mc:AlternateContent>
      </w:r>
      <w:r w:rsidR="00467F54">
        <w:rPr>
          <w:noProof/>
          <w:lang w:val="en-US"/>
        </w:rPr>
        <w:drawing>
          <wp:inline distT="0" distB="0" distL="0" distR="0" wp14:anchorId="16ACE775" wp14:editId="18A1EE22">
            <wp:extent cx="3104349" cy="5138093"/>
            <wp:effectExtent l="95250" t="38100" r="39370" b="1009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02" cy="515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F0D74" w14:textId="457B6811" w:rsidR="00D2670A" w:rsidRPr="00A871F2" w:rsidRDefault="00D2670A" w:rsidP="00D2670A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3716A4">
        <w:rPr>
          <w:sz w:val="16"/>
          <w:szCs w:val="16"/>
        </w:rPr>
        <w:t xml:space="preserve"> 11</w:t>
      </w:r>
      <w:r w:rsidRPr="00A871F2">
        <w:rPr>
          <w:sz w:val="16"/>
          <w:szCs w:val="16"/>
        </w:rPr>
        <w:t xml:space="preserve">: </w:t>
      </w:r>
      <w:r>
        <w:rPr>
          <w:sz w:val="16"/>
          <w:szCs w:val="16"/>
        </w:rPr>
        <w:t>Pantalla de crea</w:t>
      </w:r>
      <w:r w:rsidRPr="00A871F2">
        <w:rPr>
          <w:sz w:val="16"/>
          <w:szCs w:val="16"/>
        </w:rPr>
        <w:t>ci</w:t>
      </w:r>
      <w:r>
        <w:rPr>
          <w:sz w:val="16"/>
          <w:szCs w:val="16"/>
        </w:rPr>
        <w:t>ón de rol</w:t>
      </w:r>
    </w:p>
    <w:p w14:paraId="3A39BAF3" w14:textId="2F081FE1" w:rsidR="00467F54" w:rsidRPr="00E40A11" w:rsidRDefault="00467F54" w:rsidP="00522501">
      <w:pPr>
        <w:jc w:val="center"/>
      </w:pPr>
    </w:p>
    <w:p w14:paraId="46CFCA85" w14:textId="77777777" w:rsidR="008D4E14" w:rsidRDefault="008D4E14" w:rsidP="008D4E14">
      <w:pPr>
        <w:rPr>
          <w:szCs w:val="20"/>
        </w:rPr>
      </w:pPr>
      <w:r w:rsidRPr="00B12B2E">
        <w:rPr>
          <w:szCs w:val="20"/>
        </w:rPr>
        <w:t>Detalles de la pantalla:</w:t>
      </w:r>
    </w:p>
    <w:p w14:paraId="2C993852" w14:textId="77777777" w:rsidR="008D4E14" w:rsidRDefault="008D4E14" w:rsidP="008D4E14">
      <w:pPr>
        <w:pStyle w:val="Prrafodelista"/>
        <w:ind w:left="360"/>
        <w:rPr>
          <w:szCs w:val="20"/>
        </w:rPr>
      </w:pPr>
    </w:p>
    <w:p w14:paraId="3062171E" w14:textId="32063F41" w:rsidR="00E0645E" w:rsidRDefault="008D4E14" w:rsidP="0072405A">
      <w:pPr>
        <w:pStyle w:val="Prrafodelista"/>
        <w:numPr>
          <w:ilvl w:val="1"/>
          <w:numId w:val="29"/>
        </w:numPr>
        <w:rPr>
          <w:szCs w:val="20"/>
        </w:rPr>
      </w:pPr>
      <w:r w:rsidRPr="008D4E14">
        <w:rPr>
          <w:szCs w:val="20"/>
        </w:rPr>
        <w:t xml:space="preserve">Inicialmente, la pantalla deberá contener un menú desplegable con el campo: Product/Module en el cual se deberán mostrar las opciones disponibles para que el usuario seleccione la opción deseada. </w:t>
      </w:r>
      <w:r w:rsidR="0072405A" w:rsidRPr="0072405A">
        <w:rPr>
          <w:szCs w:val="20"/>
        </w:rPr>
        <w:t>Los campos marcados con un asterisco rojo (</w:t>
      </w:r>
      <w:r w:rsidR="0072405A" w:rsidRPr="0072405A">
        <w:rPr>
          <w:color w:val="FF0000"/>
          <w:szCs w:val="20"/>
        </w:rPr>
        <w:t>*</w:t>
      </w:r>
      <w:r w:rsidR="0072405A" w:rsidRPr="0072405A">
        <w:rPr>
          <w:szCs w:val="20"/>
        </w:rPr>
        <w:t>) son obligatorios.</w:t>
      </w:r>
    </w:p>
    <w:p w14:paraId="1CE29564" w14:textId="084A95D1" w:rsidR="00E0645E" w:rsidRPr="00E0645E" w:rsidRDefault="008D4E14" w:rsidP="00E0645E">
      <w:pPr>
        <w:pStyle w:val="Prrafodelista"/>
        <w:numPr>
          <w:ilvl w:val="1"/>
          <w:numId w:val="29"/>
        </w:numPr>
        <w:rPr>
          <w:szCs w:val="20"/>
        </w:rPr>
      </w:pPr>
      <w:r w:rsidRPr="00E0645E">
        <w:rPr>
          <w:szCs w:val="20"/>
        </w:rPr>
        <w:lastRenderedPageBreak/>
        <w:t>La pantalla mostrará un árbol de funcionalidades. Estos datos deberán estar filtrados a partir de la opción previamente seleccionada por el usuario: Product/Module.</w:t>
      </w:r>
      <w:r w:rsidR="00E0645E" w:rsidRPr="00E0645E">
        <w:rPr>
          <w:b/>
          <w:szCs w:val="20"/>
        </w:rPr>
        <w:t xml:space="preserve"> </w:t>
      </w:r>
    </w:p>
    <w:p w14:paraId="21C28B2B" w14:textId="77777777" w:rsidR="00E0645E" w:rsidRDefault="00E0645E" w:rsidP="00E0645E">
      <w:pPr>
        <w:pStyle w:val="Prrafodelista"/>
        <w:rPr>
          <w:szCs w:val="20"/>
        </w:rPr>
      </w:pPr>
      <w:r>
        <w:rPr>
          <w:b/>
          <w:szCs w:val="20"/>
        </w:rPr>
        <w:t xml:space="preserve">10.2.1. </w:t>
      </w:r>
      <w:r w:rsidRPr="00E0645E">
        <w:rPr>
          <w:szCs w:val="20"/>
        </w:rPr>
        <w:t>Cada funcionalidad deberá incluir una check box que permitirá al usuario seleccionar aquellas aplicables para ese rol.</w:t>
      </w:r>
    </w:p>
    <w:p w14:paraId="613C2A6F" w14:textId="054B14F8" w:rsidR="00E0645E" w:rsidRDefault="00E0645E" w:rsidP="00E0645E">
      <w:pPr>
        <w:pStyle w:val="Prrafodelista"/>
        <w:rPr>
          <w:szCs w:val="20"/>
        </w:rPr>
      </w:pPr>
      <w:r>
        <w:rPr>
          <w:b/>
          <w:szCs w:val="20"/>
        </w:rPr>
        <w:t>10.2.2.</w:t>
      </w:r>
      <w:r w:rsidRPr="00E0645E">
        <w:rPr>
          <w:b/>
          <w:szCs w:val="20"/>
        </w:rPr>
        <w:t xml:space="preserve"> </w:t>
      </w:r>
      <w:r w:rsidRPr="00E0645E">
        <w:rPr>
          <w:szCs w:val="20"/>
        </w:rPr>
        <w:t xml:space="preserve">Cada </w:t>
      </w:r>
      <w:r>
        <w:rPr>
          <w:szCs w:val="20"/>
        </w:rPr>
        <w:t>funcionalidad</w:t>
      </w:r>
      <w:r w:rsidRPr="00E0645E">
        <w:rPr>
          <w:szCs w:val="20"/>
        </w:rPr>
        <w:t xml:space="preserve"> deberá mostrar un botón verde con la opción de ser desplegado. </w:t>
      </w:r>
    </w:p>
    <w:p w14:paraId="2C701715" w14:textId="4D7D2550" w:rsidR="00E0645E" w:rsidRDefault="00E0645E" w:rsidP="00E0645E">
      <w:pPr>
        <w:pStyle w:val="Prrafodelista"/>
        <w:rPr>
          <w:b/>
          <w:szCs w:val="20"/>
        </w:rPr>
      </w:pPr>
      <w:r>
        <w:rPr>
          <w:b/>
          <w:szCs w:val="20"/>
        </w:rPr>
        <w:t xml:space="preserve">10.2.3. </w:t>
      </w:r>
      <w:r w:rsidRPr="00E0645E">
        <w:rPr>
          <w:szCs w:val="20"/>
        </w:rPr>
        <w:t>Si el botón es d</w:t>
      </w:r>
      <w:r>
        <w:rPr>
          <w:szCs w:val="20"/>
        </w:rPr>
        <w:t xml:space="preserve">esplegado, entonces se mostrarán los atributos y parámetros propios de la funcionalidad </w:t>
      </w:r>
      <w:r w:rsidRPr="00E0645E">
        <w:rPr>
          <w:szCs w:val="20"/>
        </w:rPr>
        <w:t>y el color cambiará a rojo</w:t>
      </w:r>
      <w:r w:rsidRPr="00E0645E">
        <w:rPr>
          <w:b/>
          <w:szCs w:val="20"/>
        </w:rPr>
        <w:t>.</w:t>
      </w:r>
    </w:p>
    <w:p w14:paraId="550D5098" w14:textId="3806E50B" w:rsidR="002D4341" w:rsidRDefault="002D4341" w:rsidP="002D4341">
      <w:pPr>
        <w:pStyle w:val="Prrafodelista"/>
        <w:rPr>
          <w:szCs w:val="20"/>
        </w:rPr>
      </w:pPr>
      <w:r>
        <w:rPr>
          <w:b/>
          <w:szCs w:val="20"/>
        </w:rPr>
        <w:t xml:space="preserve">10.2.4. </w:t>
      </w:r>
      <w:r w:rsidRPr="002D4341">
        <w:rPr>
          <w:szCs w:val="20"/>
        </w:rPr>
        <w:t>Cada atributo</w:t>
      </w:r>
      <w:r>
        <w:rPr>
          <w:szCs w:val="20"/>
        </w:rPr>
        <w:t xml:space="preserve"> mostrará un recuadro, el cual será un menú de opciones o editable, dependiendo del tipo del parámetro. </w:t>
      </w:r>
    </w:p>
    <w:p w14:paraId="719BED8B" w14:textId="30A2812C" w:rsidR="0072405A" w:rsidRDefault="0072405A" w:rsidP="0072405A">
      <w:pPr>
        <w:rPr>
          <w:szCs w:val="20"/>
        </w:rPr>
      </w:pPr>
      <w:r w:rsidRPr="0072405A">
        <w:rPr>
          <w:szCs w:val="20"/>
        </w:rPr>
        <w:t xml:space="preserve">10.3. </w:t>
      </w:r>
      <w:r>
        <w:rPr>
          <w:szCs w:val="20"/>
        </w:rPr>
        <w:t xml:space="preserve">    </w:t>
      </w:r>
      <w:r w:rsidRPr="0072405A">
        <w:rPr>
          <w:szCs w:val="20"/>
        </w:rPr>
        <w:t>La pantalla mostrará los campos:</w:t>
      </w:r>
      <w:r>
        <w:rPr>
          <w:szCs w:val="20"/>
        </w:rPr>
        <w:t xml:space="preserve"> Role Name y Role </w:t>
      </w:r>
      <w:r w:rsidRPr="0072405A">
        <w:rPr>
          <w:szCs w:val="20"/>
        </w:rPr>
        <w:t>Description de manera vertical. Por otro lado, deberán mostrarse</w:t>
      </w:r>
      <w:r>
        <w:rPr>
          <w:szCs w:val="20"/>
        </w:rPr>
        <w:t xml:space="preserve">                          </w:t>
      </w:r>
      <w:r w:rsidRPr="0072405A">
        <w:rPr>
          <w:szCs w:val="20"/>
        </w:rPr>
        <w:t xml:space="preserve"> </w:t>
      </w:r>
      <w:r>
        <w:rPr>
          <w:szCs w:val="20"/>
        </w:rPr>
        <w:t xml:space="preserve">          </w:t>
      </w:r>
      <w:r w:rsidRPr="0072405A">
        <w:rPr>
          <w:szCs w:val="20"/>
        </w:rPr>
        <w:t xml:space="preserve">recuadros editables que permitirán que el usuario </w:t>
      </w:r>
      <w:r>
        <w:rPr>
          <w:szCs w:val="20"/>
        </w:rPr>
        <w:t xml:space="preserve">capture </w:t>
      </w:r>
      <w:r w:rsidRPr="0072405A">
        <w:rPr>
          <w:szCs w:val="20"/>
        </w:rPr>
        <w:t xml:space="preserve">la información correspondiente a dicho campo. </w:t>
      </w:r>
    </w:p>
    <w:p w14:paraId="2A1894A6" w14:textId="5DFD8BE0" w:rsidR="0072405A" w:rsidRPr="00E45BB4" w:rsidRDefault="00E45BB4" w:rsidP="00E45BB4">
      <w:pPr>
        <w:pStyle w:val="Prrafodelista"/>
        <w:numPr>
          <w:ilvl w:val="1"/>
          <w:numId w:val="34"/>
        </w:numPr>
        <w:rPr>
          <w:szCs w:val="20"/>
        </w:rPr>
      </w:pPr>
      <w:r>
        <w:rPr>
          <w:szCs w:val="20"/>
        </w:rPr>
        <w:t xml:space="preserve">       </w:t>
      </w:r>
      <w:r w:rsidR="0072405A" w:rsidRPr="00E45BB4">
        <w:rPr>
          <w:szCs w:val="20"/>
        </w:rPr>
        <w:t>La pantalla deberá mostrar una serie de botones que cuenten con las siguientes funcionalidades:</w:t>
      </w:r>
    </w:p>
    <w:p w14:paraId="0C0B6F76" w14:textId="37B1C552" w:rsidR="0072405A" w:rsidRDefault="00E45BB4" w:rsidP="0072405A">
      <w:pPr>
        <w:pStyle w:val="Prrafodelista"/>
        <w:rPr>
          <w:szCs w:val="20"/>
        </w:rPr>
      </w:pPr>
      <w:r>
        <w:rPr>
          <w:b/>
          <w:szCs w:val="20"/>
        </w:rPr>
        <w:t>10.4</w:t>
      </w:r>
      <w:r w:rsidR="0072405A">
        <w:rPr>
          <w:b/>
          <w:szCs w:val="20"/>
        </w:rPr>
        <w:t>.1. Save changes</w:t>
      </w:r>
      <w:r w:rsidR="0072405A" w:rsidRPr="003831F2">
        <w:rPr>
          <w:b/>
          <w:szCs w:val="20"/>
        </w:rPr>
        <w:t>:</w:t>
      </w:r>
      <w:r w:rsidR="0072405A">
        <w:rPr>
          <w:szCs w:val="20"/>
        </w:rPr>
        <w:t xml:space="preserve"> Botón que permitirá guardar los datos capturados. </w:t>
      </w:r>
    </w:p>
    <w:p w14:paraId="2DBFBC76" w14:textId="4D5A7263" w:rsidR="0072405A" w:rsidRDefault="00E45BB4" w:rsidP="0072405A">
      <w:pPr>
        <w:pStyle w:val="Prrafodelista"/>
        <w:jc w:val="left"/>
        <w:rPr>
          <w:szCs w:val="20"/>
        </w:rPr>
      </w:pPr>
      <w:r>
        <w:rPr>
          <w:b/>
          <w:szCs w:val="20"/>
        </w:rPr>
        <w:t>10.4</w:t>
      </w:r>
      <w:r w:rsidR="0072405A">
        <w:rPr>
          <w:b/>
          <w:szCs w:val="20"/>
        </w:rPr>
        <w:t>.2 Cancelar:</w:t>
      </w:r>
      <w:r w:rsidR="0072405A" w:rsidRPr="006357C6">
        <w:rPr>
          <w:szCs w:val="20"/>
        </w:rPr>
        <w:t xml:space="preserve"> </w:t>
      </w:r>
      <w:r w:rsidR="0072405A">
        <w:rPr>
          <w:szCs w:val="20"/>
        </w:rPr>
        <w:t>Botón que permitirá</w:t>
      </w:r>
      <w:r w:rsidR="00606B1E">
        <w:rPr>
          <w:szCs w:val="20"/>
        </w:rPr>
        <w:br/>
      </w:r>
      <w:r w:rsidR="0072405A">
        <w:rPr>
          <w:szCs w:val="20"/>
        </w:rPr>
        <w:t xml:space="preserve"> eliminar los datos capturados, en caso de que el usuario no quiera guardarlos.</w:t>
      </w:r>
    </w:p>
    <w:p w14:paraId="065F4879" w14:textId="77777777" w:rsidR="0072405A" w:rsidRPr="0072405A" w:rsidRDefault="0072405A" w:rsidP="0072405A">
      <w:pPr>
        <w:rPr>
          <w:szCs w:val="20"/>
        </w:rPr>
      </w:pPr>
    </w:p>
    <w:p w14:paraId="20BDA0BF" w14:textId="61E92D71" w:rsidR="002D4341" w:rsidRPr="003831F2" w:rsidRDefault="002D4341" w:rsidP="002D4341">
      <w:pPr>
        <w:jc w:val="left"/>
        <w:rPr>
          <w:szCs w:val="20"/>
        </w:rPr>
      </w:pPr>
      <w:r>
        <w:rPr>
          <w:b/>
        </w:rPr>
        <w:t>11.</w:t>
      </w:r>
      <w:r w:rsidRPr="003831F2">
        <w:rPr>
          <w:b/>
        </w:rPr>
        <w:t xml:space="preserve"> </w:t>
      </w:r>
      <w:r>
        <w:rPr>
          <w:b/>
        </w:rPr>
        <w:t>Pantalla de visualización de rol</w:t>
      </w:r>
    </w:p>
    <w:p w14:paraId="0FD4D18E" w14:textId="37D1E562" w:rsidR="00935251" w:rsidRPr="00522501" w:rsidRDefault="004772F9" w:rsidP="00935251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0C31DD5" wp14:editId="68DA0883">
            <wp:simplePos x="0" y="0"/>
            <wp:positionH relativeFrom="column">
              <wp:posOffset>2161396</wp:posOffset>
            </wp:positionH>
            <wp:positionV relativeFrom="paragraph">
              <wp:posOffset>1527975</wp:posOffset>
            </wp:positionV>
            <wp:extent cx="2416152" cy="2097741"/>
            <wp:effectExtent l="0" t="0" r="381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52" cy="209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D3E891" wp14:editId="2A69CCCF">
                <wp:simplePos x="0" y="0"/>
                <wp:positionH relativeFrom="column">
                  <wp:posOffset>2425652</wp:posOffset>
                </wp:positionH>
                <wp:positionV relativeFrom="paragraph">
                  <wp:posOffset>1236334</wp:posOffset>
                </wp:positionV>
                <wp:extent cx="2151529" cy="2981405"/>
                <wp:effectExtent l="0" t="0" r="20320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29" cy="29814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2DBB4" id="Rectángulo 39" o:spid="_x0000_s1026" style="position:absolute;margin-left:191pt;margin-top:97.35pt;width:169.4pt;height:23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" fillcolor="white [3212]" strokecolor="white [3212]" strokeweight="2pt"/>
            </w:pict>
          </mc:Fallback>
        </mc:AlternateContent>
      </w:r>
      <w:r w:rsidR="003F73FD">
        <w:rPr>
          <w:noProof/>
          <w:lang w:val="en-US"/>
        </w:rPr>
        <w:drawing>
          <wp:inline distT="0" distB="0" distL="0" distR="0" wp14:anchorId="55B9319D" wp14:editId="7C4EED42">
            <wp:extent cx="2658676" cy="4453284"/>
            <wp:effectExtent l="95250" t="38100" r="46990" b="996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697" cy="446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DB13B" w14:textId="4AF476B1" w:rsidR="000E6DAD" w:rsidRPr="00D2670A" w:rsidRDefault="00D2670A" w:rsidP="00D2670A">
      <w:pPr>
        <w:jc w:val="center"/>
      </w:pPr>
      <w:r>
        <w:rPr>
          <w:sz w:val="16"/>
          <w:szCs w:val="16"/>
        </w:rPr>
        <w:t>Figura</w:t>
      </w:r>
      <w:r w:rsidR="003716A4">
        <w:rPr>
          <w:sz w:val="16"/>
          <w:szCs w:val="16"/>
        </w:rPr>
        <w:t xml:space="preserve"> 12</w:t>
      </w:r>
      <w:r w:rsidRPr="00A871F2">
        <w:rPr>
          <w:sz w:val="16"/>
          <w:szCs w:val="16"/>
        </w:rPr>
        <w:t xml:space="preserve">: </w:t>
      </w:r>
      <w:r>
        <w:rPr>
          <w:sz w:val="16"/>
          <w:szCs w:val="16"/>
        </w:rPr>
        <w:t>Pantalla de visualiza</w:t>
      </w:r>
      <w:r w:rsidRPr="00A871F2">
        <w:rPr>
          <w:sz w:val="16"/>
          <w:szCs w:val="16"/>
        </w:rPr>
        <w:t>ci</w:t>
      </w:r>
      <w:r>
        <w:rPr>
          <w:sz w:val="16"/>
          <w:szCs w:val="16"/>
        </w:rPr>
        <w:t>ón de rol</w:t>
      </w:r>
    </w:p>
    <w:p w14:paraId="2264E44A" w14:textId="1173416A" w:rsidR="000E6DAD" w:rsidRDefault="000E6DAD" w:rsidP="00403362"/>
    <w:p w14:paraId="0040487D" w14:textId="77777777" w:rsidR="004675C5" w:rsidRDefault="004675C5" w:rsidP="004675C5">
      <w:pPr>
        <w:rPr>
          <w:szCs w:val="20"/>
        </w:rPr>
      </w:pPr>
      <w:r w:rsidRPr="00B12B2E">
        <w:rPr>
          <w:szCs w:val="20"/>
        </w:rPr>
        <w:lastRenderedPageBreak/>
        <w:t>Detalles de la pantalla:</w:t>
      </w:r>
    </w:p>
    <w:p w14:paraId="3D29A3C6" w14:textId="77777777" w:rsidR="004675C5" w:rsidRDefault="004675C5" w:rsidP="004675C5">
      <w:pPr>
        <w:pStyle w:val="Prrafodelista"/>
        <w:ind w:left="360"/>
        <w:rPr>
          <w:szCs w:val="20"/>
        </w:rPr>
      </w:pPr>
    </w:p>
    <w:p w14:paraId="017CBDE6" w14:textId="1011FD1C" w:rsidR="004675C5" w:rsidRPr="00E45BB4" w:rsidRDefault="00DF2EEF" w:rsidP="00E45BB4">
      <w:pPr>
        <w:pStyle w:val="Prrafodelista"/>
        <w:numPr>
          <w:ilvl w:val="1"/>
          <w:numId w:val="36"/>
        </w:numPr>
        <w:rPr>
          <w:szCs w:val="20"/>
        </w:rPr>
      </w:pPr>
      <w:r w:rsidRPr="00E45BB4">
        <w:rPr>
          <w:szCs w:val="20"/>
        </w:rPr>
        <w:t>La</w:t>
      </w:r>
      <w:r w:rsidR="004675C5" w:rsidRPr="00E45BB4">
        <w:rPr>
          <w:szCs w:val="20"/>
        </w:rPr>
        <w:t xml:space="preserve"> pantalla deberá </w:t>
      </w:r>
      <w:r w:rsidRPr="00E45BB4">
        <w:rPr>
          <w:szCs w:val="20"/>
        </w:rPr>
        <w:t>mostrar los</w:t>
      </w:r>
      <w:r w:rsidR="004675C5" w:rsidRPr="00E45BB4">
        <w:rPr>
          <w:szCs w:val="20"/>
        </w:rPr>
        <w:t xml:space="preserve"> campo</w:t>
      </w:r>
      <w:r w:rsidRPr="00E45BB4">
        <w:rPr>
          <w:szCs w:val="20"/>
        </w:rPr>
        <w:t xml:space="preserve">s: Product/Module, Role Name y Role Description asociados al rol seleccionado. </w:t>
      </w:r>
    </w:p>
    <w:p w14:paraId="333CBEAC" w14:textId="1E851309" w:rsidR="00DF2EEF" w:rsidRDefault="00DF2EEF" w:rsidP="00DF2EEF">
      <w:pPr>
        <w:pStyle w:val="Prrafodelista"/>
        <w:ind w:left="405"/>
        <w:rPr>
          <w:szCs w:val="20"/>
        </w:rPr>
      </w:pPr>
    </w:p>
    <w:p w14:paraId="6272781E" w14:textId="77777777" w:rsidR="00DF2EEF" w:rsidRDefault="004675C5" w:rsidP="00E45BB4">
      <w:pPr>
        <w:pStyle w:val="Prrafodelista"/>
        <w:numPr>
          <w:ilvl w:val="1"/>
          <w:numId w:val="36"/>
        </w:numPr>
        <w:rPr>
          <w:szCs w:val="20"/>
        </w:rPr>
      </w:pPr>
      <w:r w:rsidRPr="00DF2EEF">
        <w:rPr>
          <w:szCs w:val="20"/>
        </w:rPr>
        <w:t xml:space="preserve">La pantalla mostrará un árbol de funcionalidades. </w:t>
      </w:r>
    </w:p>
    <w:p w14:paraId="40655015" w14:textId="24261BC2" w:rsidR="004675C5" w:rsidRPr="00DF2EEF" w:rsidRDefault="00DF2EEF" w:rsidP="00DF2EEF">
      <w:pPr>
        <w:pStyle w:val="Prrafodelista"/>
        <w:ind w:left="405"/>
        <w:rPr>
          <w:szCs w:val="20"/>
        </w:rPr>
      </w:pPr>
      <w:r>
        <w:rPr>
          <w:szCs w:val="20"/>
        </w:rPr>
        <w:t xml:space="preserve">       </w:t>
      </w:r>
      <w:r w:rsidR="00DB0D7C">
        <w:rPr>
          <w:b/>
          <w:szCs w:val="20"/>
        </w:rPr>
        <w:t>11</w:t>
      </w:r>
      <w:r w:rsidR="004675C5" w:rsidRPr="00DF2EEF">
        <w:rPr>
          <w:b/>
          <w:szCs w:val="20"/>
        </w:rPr>
        <w:t xml:space="preserve">.2.1. </w:t>
      </w:r>
      <w:r w:rsidR="004675C5" w:rsidRPr="00DF2EEF">
        <w:rPr>
          <w:szCs w:val="20"/>
        </w:rPr>
        <w:t xml:space="preserve">Cada funcionalidad deberá incluir una check box </w:t>
      </w:r>
      <w:r>
        <w:rPr>
          <w:szCs w:val="20"/>
        </w:rPr>
        <w:t xml:space="preserve">que mostrará si se encuentra habilitada. </w:t>
      </w:r>
    </w:p>
    <w:p w14:paraId="09BDFD00" w14:textId="0F3337E1" w:rsidR="004675C5" w:rsidRDefault="00DB0D7C" w:rsidP="004675C5">
      <w:pPr>
        <w:pStyle w:val="Prrafodelista"/>
        <w:rPr>
          <w:szCs w:val="20"/>
        </w:rPr>
      </w:pPr>
      <w:r>
        <w:rPr>
          <w:b/>
          <w:szCs w:val="20"/>
        </w:rPr>
        <w:t>11</w:t>
      </w:r>
      <w:r w:rsidR="004675C5">
        <w:rPr>
          <w:b/>
          <w:szCs w:val="20"/>
        </w:rPr>
        <w:t>.2.2.</w:t>
      </w:r>
      <w:r w:rsidR="004675C5" w:rsidRPr="00E0645E">
        <w:rPr>
          <w:b/>
          <w:szCs w:val="20"/>
        </w:rPr>
        <w:t xml:space="preserve"> </w:t>
      </w:r>
      <w:r w:rsidR="004675C5" w:rsidRPr="00E0645E">
        <w:rPr>
          <w:szCs w:val="20"/>
        </w:rPr>
        <w:t xml:space="preserve">Cada </w:t>
      </w:r>
      <w:r w:rsidR="004675C5">
        <w:rPr>
          <w:szCs w:val="20"/>
        </w:rPr>
        <w:t>funcionalidad</w:t>
      </w:r>
      <w:r w:rsidR="004675C5" w:rsidRPr="00E0645E">
        <w:rPr>
          <w:szCs w:val="20"/>
        </w:rPr>
        <w:t xml:space="preserve"> deberá mostrar un botón verde con la opción de ser desplegado. </w:t>
      </w:r>
    </w:p>
    <w:p w14:paraId="589FB02E" w14:textId="73F029F1" w:rsidR="004675C5" w:rsidRDefault="00DB0D7C" w:rsidP="004675C5">
      <w:pPr>
        <w:pStyle w:val="Prrafodelista"/>
        <w:rPr>
          <w:b/>
          <w:szCs w:val="20"/>
        </w:rPr>
      </w:pPr>
      <w:r>
        <w:rPr>
          <w:b/>
          <w:szCs w:val="20"/>
        </w:rPr>
        <w:t>11</w:t>
      </w:r>
      <w:r w:rsidR="004675C5">
        <w:rPr>
          <w:b/>
          <w:szCs w:val="20"/>
        </w:rPr>
        <w:t xml:space="preserve">.2.3. </w:t>
      </w:r>
      <w:r w:rsidR="004675C5" w:rsidRPr="00E0645E">
        <w:rPr>
          <w:szCs w:val="20"/>
        </w:rPr>
        <w:t>Si el botón es d</w:t>
      </w:r>
      <w:r w:rsidR="004675C5">
        <w:rPr>
          <w:szCs w:val="20"/>
        </w:rPr>
        <w:t xml:space="preserve">esplegado, entonces se mostrarán los atributos y parámetros propios de la funcionalidad </w:t>
      </w:r>
      <w:r w:rsidR="004675C5" w:rsidRPr="00E0645E">
        <w:rPr>
          <w:szCs w:val="20"/>
        </w:rPr>
        <w:t>y el color cambiará a rojo</w:t>
      </w:r>
      <w:r w:rsidR="004675C5" w:rsidRPr="00E0645E">
        <w:rPr>
          <w:b/>
          <w:szCs w:val="20"/>
        </w:rPr>
        <w:t>.</w:t>
      </w:r>
    </w:p>
    <w:p w14:paraId="1BDF1189" w14:textId="77777777" w:rsidR="00DF2EEF" w:rsidRDefault="00DF2EEF" w:rsidP="004675C5">
      <w:pPr>
        <w:pStyle w:val="Prrafodelista"/>
        <w:rPr>
          <w:b/>
          <w:szCs w:val="20"/>
        </w:rPr>
      </w:pPr>
    </w:p>
    <w:p w14:paraId="7C8B12B5" w14:textId="6B11C3F0" w:rsidR="000E6DAD" w:rsidRPr="00DF2EEF" w:rsidRDefault="00DF2EEF" w:rsidP="00E45BB4">
      <w:pPr>
        <w:pStyle w:val="Prrafodelista"/>
        <w:numPr>
          <w:ilvl w:val="1"/>
          <w:numId w:val="36"/>
        </w:numPr>
      </w:pPr>
      <w:r>
        <w:rPr>
          <w:szCs w:val="20"/>
        </w:rPr>
        <w:t>La pantalla deberá mostrar el botón “Back” que permitirá regresar a la pantalla anterior.</w:t>
      </w:r>
    </w:p>
    <w:p w14:paraId="2396B5D1" w14:textId="1C9836E1" w:rsidR="00DF2EEF" w:rsidRDefault="00DF2EEF" w:rsidP="00DF2EEF">
      <w:pPr>
        <w:pStyle w:val="Prrafodelista"/>
        <w:ind w:left="405"/>
        <w:rPr>
          <w:szCs w:val="20"/>
        </w:rPr>
      </w:pPr>
    </w:p>
    <w:p w14:paraId="0DFAB75E" w14:textId="2615F9B5" w:rsidR="00DF2EEF" w:rsidRPr="00D2670A" w:rsidRDefault="00DF2EEF" w:rsidP="00DF2EEF">
      <w:pPr>
        <w:pStyle w:val="Prrafodelista"/>
        <w:ind w:left="405"/>
      </w:pPr>
    </w:p>
    <w:p w14:paraId="7EC08F81" w14:textId="09DF1D2B" w:rsidR="00DF2EEF" w:rsidRPr="004772F9" w:rsidRDefault="00E45BB4" w:rsidP="00DF2EEF">
      <w:pPr>
        <w:jc w:val="left"/>
        <w:rPr>
          <w:szCs w:val="20"/>
          <w:lang w:val="en-US"/>
        </w:rPr>
      </w:pPr>
      <w:r>
        <w:rPr>
          <w:b/>
        </w:rPr>
        <w:t>12</w:t>
      </w:r>
      <w:r w:rsidR="00DF2EEF">
        <w:rPr>
          <w:b/>
        </w:rPr>
        <w:t>.</w:t>
      </w:r>
      <w:r w:rsidR="00DF2EEF" w:rsidRPr="003831F2">
        <w:rPr>
          <w:b/>
        </w:rPr>
        <w:t xml:space="preserve"> </w:t>
      </w:r>
      <w:r w:rsidR="00DF2EEF">
        <w:rPr>
          <w:b/>
        </w:rPr>
        <w:t>Pantalla de edición de rol</w:t>
      </w:r>
    </w:p>
    <w:p w14:paraId="646013F0" w14:textId="4F6EA8DA" w:rsidR="000E6DAD" w:rsidRDefault="004772F9" w:rsidP="000E6DAD">
      <w:pPr>
        <w:jc w:val="center"/>
        <w:rPr>
          <w:lang w:val="en-US"/>
        </w:rPr>
      </w:pPr>
      <w:r>
        <w:rPr>
          <w:b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594CF3FB" wp14:editId="680D2A58">
            <wp:simplePos x="0" y="0"/>
            <wp:positionH relativeFrom="margin">
              <wp:align>center</wp:align>
            </wp:positionH>
            <wp:positionV relativeFrom="paragraph">
              <wp:posOffset>1092408</wp:posOffset>
            </wp:positionV>
            <wp:extent cx="2715822" cy="2357873"/>
            <wp:effectExtent l="0" t="0" r="8890" b="444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22" cy="235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8E69D3" wp14:editId="32CC00C4">
                <wp:simplePos x="0" y="0"/>
                <wp:positionH relativeFrom="column">
                  <wp:posOffset>2802170</wp:posOffset>
                </wp:positionH>
                <wp:positionV relativeFrom="paragraph">
                  <wp:posOffset>624109</wp:posOffset>
                </wp:positionV>
                <wp:extent cx="1828800" cy="3211926"/>
                <wp:effectExtent l="0" t="0" r="19050" b="2667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2119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4C46F" id="Rectángulo 41" o:spid="_x0000_s1026" style="position:absolute;margin-left:220.65pt;margin-top:49.15pt;width:2in;height:25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" fillcolor="white [3212]" strokecolor="white [3212]" strokeweight="2pt"/>
            </w:pict>
          </mc:Fallback>
        </mc:AlternateContent>
      </w:r>
      <w:r w:rsidR="00441A2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FBD699D" wp14:editId="37EE9493">
            <wp:simplePos x="0" y="0"/>
            <wp:positionH relativeFrom="column">
              <wp:posOffset>3874872</wp:posOffset>
            </wp:positionH>
            <wp:positionV relativeFrom="paragraph">
              <wp:posOffset>424485</wp:posOffset>
            </wp:positionV>
            <wp:extent cx="274590" cy="107187"/>
            <wp:effectExtent l="0" t="0" r="0" b="762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0" cy="107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DAD">
        <w:rPr>
          <w:noProof/>
          <w:lang w:val="en-US"/>
        </w:rPr>
        <w:drawing>
          <wp:inline distT="0" distB="0" distL="0" distR="0" wp14:anchorId="743097B0" wp14:editId="4DFA1808">
            <wp:extent cx="2873829" cy="4618315"/>
            <wp:effectExtent l="95250" t="38100" r="41275" b="8763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092" cy="462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C77E5" w14:textId="3861A934" w:rsidR="00D2670A" w:rsidRDefault="00D2670A" w:rsidP="00D2670A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3716A4">
        <w:rPr>
          <w:sz w:val="16"/>
          <w:szCs w:val="16"/>
        </w:rPr>
        <w:t xml:space="preserve"> 13</w:t>
      </w:r>
      <w:r w:rsidRPr="00A871F2">
        <w:rPr>
          <w:sz w:val="16"/>
          <w:szCs w:val="16"/>
        </w:rPr>
        <w:t xml:space="preserve">: </w:t>
      </w:r>
      <w:r>
        <w:rPr>
          <w:sz w:val="16"/>
          <w:szCs w:val="16"/>
        </w:rPr>
        <w:t>Pantalla de edi</w:t>
      </w:r>
      <w:r w:rsidRPr="00A871F2">
        <w:rPr>
          <w:sz w:val="16"/>
          <w:szCs w:val="16"/>
        </w:rPr>
        <w:t>ci</w:t>
      </w:r>
      <w:r>
        <w:rPr>
          <w:sz w:val="16"/>
          <w:szCs w:val="16"/>
        </w:rPr>
        <w:t>ón de rol</w:t>
      </w:r>
    </w:p>
    <w:p w14:paraId="0AC9952A" w14:textId="08DD9496" w:rsidR="00DF2EEF" w:rsidRDefault="00DF2EEF" w:rsidP="00DF2EEF">
      <w:pPr>
        <w:rPr>
          <w:szCs w:val="20"/>
        </w:rPr>
      </w:pPr>
      <w:r w:rsidRPr="00B12B2E">
        <w:rPr>
          <w:szCs w:val="20"/>
        </w:rPr>
        <w:t>Detalles de la pantalla:</w:t>
      </w:r>
    </w:p>
    <w:p w14:paraId="726C268D" w14:textId="77777777" w:rsidR="00DF2EEF" w:rsidRDefault="00DF2EEF" w:rsidP="00DF2EEF">
      <w:pPr>
        <w:pStyle w:val="Prrafodelista"/>
        <w:ind w:left="360"/>
        <w:rPr>
          <w:szCs w:val="20"/>
        </w:rPr>
      </w:pPr>
    </w:p>
    <w:p w14:paraId="3A0FD533" w14:textId="12D7D90B" w:rsidR="00DF2EEF" w:rsidRPr="00E45BB4" w:rsidRDefault="00DF2EEF" w:rsidP="00E45BB4">
      <w:pPr>
        <w:pStyle w:val="Prrafodelista"/>
        <w:numPr>
          <w:ilvl w:val="1"/>
          <w:numId w:val="37"/>
        </w:numPr>
        <w:rPr>
          <w:szCs w:val="20"/>
        </w:rPr>
      </w:pPr>
      <w:r w:rsidRPr="00E45BB4">
        <w:rPr>
          <w:szCs w:val="20"/>
        </w:rPr>
        <w:lastRenderedPageBreak/>
        <w:t>Inicialmente, la pantalla deberá contener un menú desplegable con el campo: Product/Module en el cual se deberán mostrar las opciones disponibles para que el usuario seleccione la opción deseada. Los campos marcados con un asterisco rojo (</w:t>
      </w:r>
      <w:r w:rsidRPr="00E45BB4">
        <w:rPr>
          <w:color w:val="FF0000"/>
          <w:szCs w:val="20"/>
        </w:rPr>
        <w:t>*</w:t>
      </w:r>
      <w:r w:rsidRPr="00E45BB4">
        <w:rPr>
          <w:szCs w:val="20"/>
        </w:rPr>
        <w:t>) son obligatorios.</w:t>
      </w:r>
    </w:p>
    <w:p w14:paraId="0C72E79D" w14:textId="2A72A1FF" w:rsidR="00DF2EEF" w:rsidRPr="00E0645E" w:rsidRDefault="00DF2EEF" w:rsidP="00E45BB4">
      <w:pPr>
        <w:pStyle w:val="Prrafodelista"/>
        <w:numPr>
          <w:ilvl w:val="1"/>
          <w:numId w:val="37"/>
        </w:numPr>
        <w:rPr>
          <w:szCs w:val="20"/>
        </w:rPr>
      </w:pPr>
      <w:r w:rsidRPr="00E0645E">
        <w:rPr>
          <w:szCs w:val="20"/>
        </w:rPr>
        <w:t>La pantalla mostrará un árbol de funcionalidades. Estos datos deberán estar filtrados a partir de la opción previamente seleccionada por el usuario: Product/Module.</w:t>
      </w:r>
      <w:r w:rsidRPr="00E0645E">
        <w:rPr>
          <w:b/>
          <w:szCs w:val="20"/>
        </w:rPr>
        <w:t xml:space="preserve"> </w:t>
      </w:r>
    </w:p>
    <w:p w14:paraId="2F2C1C99" w14:textId="18EC041E" w:rsidR="00DF2EEF" w:rsidRDefault="00E45BB4" w:rsidP="00DF2EEF">
      <w:pPr>
        <w:pStyle w:val="Prrafodelista"/>
        <w:rPr>
          <w:szCs w:val="20"/>
        </w:rPr>
      </w:pPr>
      <w:r>
        <w:rPr>
          <w:b/>
          <w:szCs w:val="20"/>
        </w:rPr>
        <w:t>12.2</w:t>
      </w:r>
      <w:r w:rsidR="00DF2EEF">
        <w:rPr>
          <w:b/>
          <w:szCs w:val="20"/>
        </w:rPr>
        <w:t xml:space="preserve">.1. </w:t>
      </w:r>
      <w:r w:rsidR="00DF2EEF" w:rsidRPr="00E0645E">
        <w:rPr>
          <w:szCs w:val="20"/>
        </w:rPr>
        <w:t>Cada funcionalidad deberá incluir una check box que permitirá al usuario seleccionar aquellas aplicables para ese rol.</w:t>
      </w:r>
    </w:p>
    <w:p w14:paraId="4A51D3A7" w14:textId="62A8E93C" w:rsidR="00DF2EEF" w:rsidRDefault="00E45BB4" w:rsidP="00DF2EEF">
      <w:pPr>
        <w:pStyle w:val="Prrafodelista"/>
        <w:rPr>
          <w:szCs w:val="20"/>
        </w:rPr>
      </w:pPr>
      <w:r>
        <w:rPr>
          <w:b/>
          <w:szCs w:val="20"/>
        </w:rPr>
        <w:t>12.2</w:t>
      </w:r>
      <w:r w:rsidR="00DF2EEF">
        <w:rPr>
          <w:b/>
          <w:szCs w:val="20"/>
        </w:rPr>
        <w:t>.2.</w:t>
      </w:r>
      <w:r w:rsidR="00DF2EEF" w:rsidRPr="00E0645E">
        <w:rPr>
          <w:b/>
          <w:szCs w:val="20"/>
        </w:rPr>
        <w:t xml:space="preserve"> </w:t>
      </w:r>
      <w:r w:rsidR="00DF2EEF" w:rsidRPr="00E0645E">
        <w:rPr>
          <w:szCs w:val="20"/>
        </w:rPr>
        <w:t xml:space="preserve">Cada </w:t>
      </w:r>
      <w:r w:rsidR="00DF2EEF">
        <w:rPr>
          <w:szCs w:val="20"/>
        </w:rPr>
        <w:t>funcionalidad</w:t>
      </w:r>
      <w:r w:rsidR="00DF2EEF" w:rsidRPr="00E0645E">
        <w:rPr>
          <w:szCs w:val="20"/>
        </w:rPr>
        <w:t xml:space="preserve"> deberá mostrar un botón verde con la opción de ser desplegado. </w:t>
      </w:r>
    </w:p>
    <w:p w14:paraId="40317EBE" w14:textId="31C7BE7E" w:rsidR="00DF2EEF" w:rsidRDefault="00E45BB4" w:rsidP="00DF2EEF">
      <w:pPr>
        <w:pStyle w:val="Prrafodelista"/>
        <w:rPr>
          <w:b/>
          <w:szCs w:val="20"/>
        </w:rPr>
      </w:pPr>
      <w:r>
        <w:rPr>
          <w:b/>
          <w:szCs w:val="20"/>
        </w:rPr>
        <w:t>12.2</w:t>
      </w:r>
      <w:r w:rsidR="00DF2EEF">
        <w:rPr>
          <w:b/>
          <w:szCs w:val="20"/>
        </w:rPr>
        <w:t xml:space="preserve">.3. </w:t>
      </w:r>
      <w:r w:rsidR="00DF2EEF" w:rsidRPr="00E0645E">
        <w:rPr>
          <w:szCs w:val="20"/>
        </w:rPr>
        <w:t>Si el botón es d</w:t>
      </w:r>
      <w:r w:rsidR="00DF2EEF">
        <w:rPr>
          <w:szCs w:val="20"/>
        </w:rPr>
        <w:t xml:space="preserve">esplegado, entonces se mostrarán los atributos y parámetros propios de la funcionalidad </w:t>
      </w:r>
      <w:r w:rsidR="00DF2EEF" w:rsidRPr="00E0645E">
        <w:rPr>
          <w:szCs w:val="20"/>
        </w:rPr>
        <w:t>y el color cambiará a rojo</w:t>
      </w:r>
      <w:r w:rsidR="00DF2EEF" w:rsidRPr="00E0645E">
        <w:rPr>
          <w:b/>
          <w:szCs w:val="20"/>
        </w:rPr>
        <w:t>.</w:t>
      </w:r>
    </w:p>
    <w:p w14:paraId="6E0BD9B8" w14:textId="09201795" w:rsidR="00E45BB4" w:rsidRDefault="00E45BB4" w:rsidP="00E45BB4">
      <w:pPr>
        <w:pStyle w:val="Prrafodelista"/>
        <w:rPr>
          <w:szCs w:val="20"/>
        </w:rPr>
      </w:pPr>
      <w:r>
        <w:rPr>
          <w:b/>
          <w:szCs w:val="20"/>
        </w:rPr>
        <w:t>12.2</w:t>
      </w:r>
      <w:r w:rsidR="00DF2EEF">
        <w:rPr>
          <w:b/>
          <w:szCs w:val="20"/>
        </w:rPr>
        <w:t xml:space="preserve">.4. </w:t>
      </w:r>
      <w:r w:rsidR="00DF2EEF" w:rsidRPr="002D4341">
        <w:rPr>
          <w:szCs w:val="20"/>
        </w:rPr>
        <w:t>Cada atributo</w:t>
      </w:r>
      <w:r w:rsidR="00DF2EEF">
        <w:rPr>
          <w:szCs w:val="20"/>
        </w:rPr>
        <w:t xml:space="preserve"> mostrará un recuadro, el cual será un menú de opciones o editable, dependiendo del tipo del parámetro. </w:t>
      </w:r>
    </w:p>
    <w:p w14:paraId="0B9286BD" w14:textId="3CF73472" w:rsidR="00DF2EEF" w:rsidRPr="00E45BB4" w:rsidRDefault="00E45BB4" w:rsidP="00E45BB4">
      <w:pPr>
        <w:rPr>
          <w:szCs w:val="20"/>
        </w:rPr>
      </w:pPr>
      <w:r>
        <w:rPr>
          <w:szCs w:val="20"/>
        </w:rPr>
        <w:t xml:space="preserve">12.3. </w:t>
      </w:r>
      <w:r w:rsidR="00DF2EEF" w:rsidRPr="00E45BB4">
        <w:rPr>
          <w:szCs w:val="20"/>
        </w:rPr>
        <w:t xml:space="preserve">La pantalla mostrará los campos: Role Name y Role Description de manera vertical. Por otro lado, deberán mostrarse                                     recuadros editables que permitirán que el usuario edite la información correspondiente a dicho campo. </w:t>
      </w:r>
    </w:p>
    <w:p w14:paraId="0F47C96B" w14:textId="0B6DD270" w:rsidR="00DF2EEF" w:rsidRPr="00E45BB4" w:rsidRDefault="00E45BB4" w:rsidP="00E45BB4">
      <w:pPr>
        <w:pStyle w:val="Prrafodelista"/>
        <w:numPr>
          <w:ilvl w:val="1"/>
          <w:numId w:val="38"/>
        </w:numPr>
        <w:rPr>
          <w:szCs w:val="20"/>
        </w:rPr>
      </w:pPr>
      <w:r>
        <w:rPr>
          <w:szCs w:val="20"/>
        </w:rPr>
        <w:t xml:space="preserve">   </w:t>
      </w:r>
      <w:r w:rsidR="00DF2EEF" w:rsidRPr="00E45BB4">
        <w:rPr>
          <w:szCs w:val="20"/>
        </w:rPr>
        <w:t>La pantalla deberá mostrar una serie de botones que cuenten con las siguientes funcionalidades:</w:t>
      </w:r>
    </w:p>
    <w:p w14:paraId="5006CFA8" w14:textId="5369A912" w:rsidR="00DF2EEF" w:rsidRDefault="00F170EA" w:rsidP="00DF2EEF">
      <w:pPr>
        <w:pStyle w:val="Prrafodelista"/>
        <w:rPr>
          <w:szCs w:val="20"/>
        </w:rPr>
      </w:pPr>
      <w:r>
        <w:rPr>
          <w:b/>
          <w:szCs w:val="20"/>
        </w:rPr>
        <w:t>1</w:t>
      </w:r>
      <w:r w:rsidR="00E45BB4">
        <w:rPr>
          <w:b/>
          <w:szCs w:val="20"/>
        </w:rPr>
        <w:t>2</w:t>
      </w:r>
      <w:r>
        <w:rPr>
          <w:b/>
          <w:szCs w:val="20"/>
        </w:rPr>
        <w:t>.4</w:t>
      </w:r>
      <w:r w:rsidR="00E45BB4">
        <w:rPr>
          <w:b/>
          <w:szCs w:val="20"/>
        </w:rPr>
        <w:t>.1</w:t>
      </w:r>
      <w:r w:rsidR="00DF2EEF">
        <w:rPr>
          <w:b/>
          <w:szCs w:val="20"/>
        </w:rPr>
        <w:t xml:space="preserve"> Save changes</w:t>
      </w:r>
      <w:r w:rsidR="00DF2EEF" w:rsidRPr="003831F2">
        <w:rPr>
          <w:b/>
          <w:szCs w:val="20"/>
        </w:rPr>
        <w:t>:</w:t>
      </w:r>
      <w:r w:rsidR="00DF2EEF">
        <w:rPr>
          <w:szCs w:val="20"/>
        </w:rPr>
        <w:t xml:space="preserve"> Botón que permitirá guardar los datos capturados. </w:t>
      </w:r>
    </w:p>
    <w:p w14:paraId="382A7EB8" w14:textId="6E87111C" w:rsidR="00E45BB4" w:rsidRDefault="00DF2EEF" w:rsidP="00E45BB4">
      <w:pPr>
        <w:pStyle w:val="Prrafodelista"/>
        <w:numPr>
          <w:ilvl w:val="2"/>
          <w:numId w:val="39"/>
        </w:numPr>
        <w:jc w:val="left"/>
        <w:rPr>
          <w:szCs w:val="20"/>
        </w:rPr>
      </w:pPr>
      <w:r>
        <w:rPr>
          <w:b/>
          <w:szCs w:val="20"/>
        </w:rPr>
        <w:t>Cancelar:</w:t>
      </w:r>
      <w:r w:rsidRPr="006357C6">
        <w:rPr>
          <w:szCs w:val="20"/>
        </w:rPr>
        <w:t xml:space="preserve"> </w:t>
      </w:r>
      <w:r>
        <w:rPr>
          <w:szCs w:val="20"/>
        </w:rPr>
        <w:t>Botón que permitirá eliminar los datos capturados, en caso de que el usuario no quiera guardarlos</w:t>
      </w:r>
    </w:p>
    <w:p w14:paraId="14324F65" w14:textId="7A8AD7AE" w:rsidR="00DF2EEF" w:rsidRPr="00655461" w:rsidRDefault="00DF2EEF" w:rsidP="00D90255">
      <w:pPr>
        <w:pStyle w:val="Prrafodelista"/>
        <w:numPr>
          <w:ilvl w:val="2"/>
          <w:numId w:val="39"/>
        </w:numPr>
        <w:jc w:val="left"/>
        <w:rPr>
          <w:szCs w:val="20"/>
        </w:rPr>
      </w:pPr>
      <w:proofErr w:type="spellStart"/>
      <w:r w:rsidRPr="00E45BB4">
        <w:rPr>
          <w:b/>
          <w:szCs w:val="20"/>
        </w:rPr>
        <w:t>Inactivate</w:t>
      </w:r>
      <w:proofErr w:type="spellEnd"/>
      <w:r w:rsidRPr="00E45BB4">
        <w:rPr>
          <w:b/>
          <w:szCs w:val="20"/>
        </w:rPr>
        <w:t xml:space="preserve">: </w:t>
      </w:r>
      <w:r w:rsidRPr="00E45BB4">
        <w:rPr>
          <w:szCs w:val="20"/>
        </w:rPr>
        <w:t>Este botón dará la opción de inactivar el rol correspondiente.</w:t>
      </w:r>
      <w:r w:rsidRPr="00E45BB4">
        <w:rPr>
          <w:b/>
          <w:szCs w:val="20"/>
        </w:rPr>
        <w:t xml:space="preserve"> </w:t>
      </w:r>
    </w:p>
    <w:p w14:paraId="680DBD89" w14:textId="1285B7B4" w:rsidR="00655461" w:rsidRPr="00655461" w:rsidRDefault="00655461" w:rsidP="00655461">
      <w:pPr>
        <w:pStyle w:val="Prrafodelista"/>
        <w:ind w:left="1440"/>
        <w:jc w:val="left"/>
        <w:rPr>
          <w:szCs w:val="20"/>
        </w:rPr>
      </w:pPr>
    </w:p>
    <w:p w14:paraId="21E94B7C" w14:textId="337A3672" w:rsidR="00655461" w:rsidRDefault="00655461" w:rsidP="00655461">
      <w:pPr>
        <w:pStyle w:val="Prrafodelista"/>
        <w:ind w:left="900"/>
        <w:jc w:val="left"/>
        <w:rPr>
          <w:szCs w:val="20"/>
        </w:rPr>
      </w:pPr>
    </w:p>
    <w:p w14:paraId="72877187" w14:textId="2D74DAD9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76FC813C" w14:textId="207DE531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18CE511C" w14:textId="08AFF95C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61FDF63E" w14:textId="0CFAD0DB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0D2B20E0" w14:textId="1DCFE097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4AE7B142" w14:textId="686C50F2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1E6A3CF7" w14:textId="41958188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1F97183F" w14:textId="6EFEECD5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44D08A21" w14:textId="1C7FA4BD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67DFB63B" w14:textId="11991253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3860B5A5" w14:textId="004EED72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6EF7DA9F" w14:textId="4AAB286D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233AAFF2" w14:textId="0D22FC84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123E003D" w14:textId="323D3D5C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7267BDF2" w14:textId="33149A0D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3866C0CF" w14:textId="1A47F783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55EF28F1" w14:textId="1960D741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332E9216" w14:textId="46560045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6C553BFE" w14:textId="19688DE3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5B17EA7F" w14:textId="18E146DF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1568A0DF" w14:textId="1715D932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3C3A201E" w14:textId="630601BE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787DC00B" w14:textId="7996BE74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2715589C" w14:textId="2D51A4A1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30258B55" w14:textId="7B19EFE8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2D158D85" w14:textId="0603168C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3F84BB2C" w14:textId="16F64951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01677801" w14:textId="5B72B0F6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59FBB49E" w14:textId="77777777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7C2DB3D5" w14:textId="5CC65231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6EE22B44" w14:textId="417724B7" w:rsidR="00E710DC" w:rsidRPr="00E710DC" w:rsidRDefault="00E710DC" w:rsidP="00E710DC">
      <w:pPr>
        <w:jc w:val="left"/>
        <w:rPr>
          <w:szCs w:val="20"/>
        </w:rPr>
      </w:pPr>
      <w:r>
        <w:rPr>
          <w:b/>
        </w:rPr>
        <w:lastRenderedPageBreak/>
        <w:t>12.</w:t>
      </w:r>
      <w:r w:rsidRPr="003831F2">
        <w:rPr>
          <w:b/>
        </w:rPr>
        <w:t xml:space="preserve"> </w:t>
      </w:r>
      <w:r>
        <w:rPr>
          <w:b/>
        </w:rPr>
        <w:t xml:space="preserve">Pantalla de edición de </w:t>
      </w:r>
      <w:r>
        <w:rPr>
          <w:b/>
        </w:rPr>
        <w:t>atributos propios del Producto/Módulo</w:t>
      </w:r>
    </w:p>
    <w:p w14:paraId="75A2BF45" w14:textId="42C0D687" w:rsidR="00E710DC" w:rsidRDefault="00E710DC" w:rsidP="00E710DC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DE5EB2" wp14:editId="28E584E1">
                <wp:simplePos x="0" y="0"/>
                <wp:positionH relativeFrom="column">
                  <wp:posOffset>2056818</wp:posOffset>
                </wp:positionH>
                <wp:positionV relativeFrom="paragraph">
                  <wp:posOffset>625101</wp:posOffset>
                </wp:positionV>
                <wp:extent cx="2573655" cy="3703705"/>
                <wp:effectExtent l="0" t="0" r="17145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37037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833CF" id="Rectángulo 44" o:spid="_x0000_s1026" style="position:absolute;margin-left:161.95pt;margin-top:49.2pt;width:202.65pt;height:29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195F7F94" wp14:editId="6C69C865">
            <wp:simplePos x="0" y="0"/>
            <wp:positionH relativeFrom="column">
              <wp:posOffset>1994940</wp:posOffset>
            </wp:positionH>
            <wp:positionV relativeFrom="paragraph">
              <wp:posOffset>40976</wp:posOffset>
            </wp:positionV>
            <wp:extent cx="1490345" cy="19050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09AD0167" wp14:editId="09C08369">
            <wp:simplePos x="0" y="0"/>
            <wp:positionH relativeFrom="margin">
              <wp:align>center</wp:align>
            </wp:positionH>
            <wp:positionV relativeFrom="paragraph">
              <wp:posOffset>1092408</wp:posOffset>
            </wp:positionV>
            <wp:extent cx="2715822" cy="2357873"/>
            <wp:effectExtent l="0" t="0" r="8890" b="444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22" cy="235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00247C25" wp14:editId="12BB54D0">
            <wp:simplePos x="0" y="0"/>
            <wp:positionH relativeFrom="column">
              <wp:posOffset>3874872</wp:posOffset>
            </wp:positionH>
            <wp:positionV relativeFrom="paragraph">
              <wp:posOffset>424485</wp:posOffset>
            </wp:positionV>
            <wp:extent cx="274590" cy="107187"/>
            <wp:effectExtent l="0" t="0" r="0" b="762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0" cy="107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7B159F9" wp14:editId="29D58652">
            <wp:extent cx="2873829" cy="4618315"/>
            <wp:effectExtent l="95250" t="38100" r="41275" b="8763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092" cy="462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0A5BC" w14:textId="7B7111AE" w:rsidR="00E710DC" w:rsidRDefault="00E710DC" w:rsidP="00E710DC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1</w:t>
      </w:r>
      <w:r w:rsidR="007378EC">
        <w:rPr>
          <w:sz w:val="16"/>
          <w:szCs w:val="16"/>
        </w:rPr>
        <w:t>4</w:t>
      </w:r>
      <w:r w:rsidRPr="00A871F2">
        <w:rPr>
          <w:sz w:val="16"/>
          <w:szCs w:val="16"/>
        </w:rPr>
        <w:t xml:space="preserve">: </w:t>
      </w:r>
      <w:r>
        <w:rPr>
          <w:sz w:val="16"/>
          <w:szCs w:val="16"/>
        </w:rPr>
        <w:t>Pantalla de edi</w:t>
      </w:r>
      <w:r w:rsidRPr="00A871F2">
        <w:rPr>
          <w:sz w:val="16"/>
          <w:szCs w:val="16"/>
        </w:rPr>
        <w:t>ci</w:t>
      </w:r>
      <w:r>
        <w:rPr>
          <w:sz w:val="16"/>
          <w:szCs w:val="16"/>
        </w:rPr>
        <w:t xml:space="preserve">ón de </w:t>
      </w:r>
      <w:r w:rsidR="007378EC" w:rsidRPr="007378EC">
        <w:rPr>
          <w:sz w:val="16"/>
          <w:szCs w:val="16"/>
        </w:rPr>
        <w:t>atributos propios del Producto/Módulo</w:t>
      </w:r>
    </w:p>
    <w:p w14:paraId="6B331E3F" w14:textId="77777777" w:rsidR="00E710DC" w:rsidRDefault="00E710DC" w:rsidP="00E710DC">
      <w:pPr>
        <w:rPr>
          <w:szCs w:val="20"/>
        </w:rPr>
      </w:pPr>
      <w:r w:rsidRPr="00B12B2E">
        <w:rPr>
          <w:szCs w:val="20"/>
        </w:rPr>
        <w:t>Detalles de la pantalla:</w:t>
      </w:r>
    </w:p>
    <w:p w14:paraId="231C47F5" w14:textId="77777777" w:rsidR="00E710DC" w:rsidRDefault="00E710DC" w:rsidP="00E710DC">
      <w:pPr>
        <w:pStyle w:val="Prrafodelista"/>
        <w:ind w:left="360"/>
        <w:rPr>
          <w:szCs w:val="20"/>
        </w:rPr>
      </w:pPr>
    </w:p>
    <w:p w14:paraId="0F01393B" w14:textId="77777777" w:rsidR="00E710DC" w:rsidRPr="00E45BB4" w:rsidRDefault="00E710DC" w:rsidP="00E710DC">
      <w:pPr>
        <w:pStyle w:val="Prrafodelista"/>
        <w:numPr>
          <w:ilvl w:val="1"/>
          <w:numId w:val="37"/>
        </w:numPr>
        <w:rPr>
          <w:szCs w:val="20"/>
        </w:rPr>
      </w:pPr>
      <w:r w:rsidRPr="00E45BB4">
        <w:rPr>
          <w:szCs w:val="20"/>
        </w:rPr>
        <w:t xml:space="preserve">Inicialmente, la pantalla deberá contener un menú desplegable con el campo: </w:t>
      </w:r>
      <w:proofErr w:type="spellStart"/>
      <w:r w:rsidRPr="00E45BB4">
        <w:rPr>
          <w:szCs w:val="20"/>
        </w:rPr>
        <w:t>Product</w:t>
      </w:r>
      <w:proofErr w:type="spellEnd"/>
      <w:r w:rsidRPr="00E45BB4">
        <w:rPr>
          <w:szCs w:val="20"/>
        </w:rPr>
        <w:t>/Module en el cual se deberán mostrar las opciones disponibles para que el usuario seleccione la opción deseada. Los campos marcados con un asterisco rojo (</w:t>
      </w:r>
      <w:r w:rsidRPr="00E45BB4">
        <w:rPr>
          <w:color w:val="FF0000"/>
          <w:szCs w:val="20"/>
        </w:rPr>
        <w:t>*</w:t>
      </w:r>
      <w:r w:rsidRPr="00E45BB4">
        <w:rPr>
          <w:szCs w:val="20"/>
        </w:rPr>
        <w:t>) son obligatorios.</w:t>
      </w:r>
    </w:p>
    <w:p w14:paraId="3CFD3AE4" w14:textId="77777777" w:rsidR="00E710DC" w:rsidRPr="00E0645E" w:rsidRDefault="00E710DC" w:rsidP="00E710DC">
      <w:pPr>
        <w:pStyle w:val="Prrafodelista"/>
        <w:numPr>
          <w:ilvl w:val="1"/>
          <w:numId w:val="37"/>
        </w:numPr>
        <w:rPr>
          <w:szCs w:val="20"/>
        </w:rPr>
      </w:pPr>
      <w:r w:rsidRPr="00E0645E">
        <w:rPr>
          <w:szCs w:val="20"/>
        </w:rPr>
        <w:t xml:space="preserve">La pantalla mostrará un árbol de funcionalidades. Estos datos deberán estar filtrados a partir de la opción previamente seleccionada por el usuario: </w:t>
      </w:r>
      <w:proofErr w:type="spellStart"/>
      <w:r w:rsidRPr="00E0645E">
        <w:rPr>
          <w:szCs w:val="20"/>
        </w:rPr>
        <w:t>Product</w:t>
      </w:r>
      <w:proofErr w:type="spellEnd"/>
      <w:r w:rsidRPr="00E0645E">
        <w:rPr>
          <w:szCs w:val="20"/>
        </w:rPr>
        <w:t>/Module.</w:t>
      </w:r>
      <w:r w:rsidRPr="00E0645E">
        <w:rPr>
          <w:b/>
          <w:szCs w:val="20"/>
        </w:rPr>
        <w:t xml:space="preserve"> </w:t>
      </w:r>
    </w:p>
    <w:p w14:paraId="59C907FB" w14:textId="77777777" w:rsidR="00E710DC" w:rsidRDefault="00E710DC" w:rsidP="00E710DC">
      <w:pPr>
        <w:pStyle w:val="Prrafodelista"/>
        <w:rPr>
          <w:szCs w:val="20"/>
        </w:rPr>
      </w:pPr>
      <w:r>
        <w:rPr>
          <w:b/>
          <w:szCs w:val="20"/>
        </w:rPr>
        <w:t xml:space="preserve">12.2.1. </w:t>
      </w:r>
      <w:r w:rsidRPr="00E0645E">
        <w:rPr>
          <w:szCs w:val="20"/>
        </w:rPr>
        <w:t xml:space="preserve">Cada funcionalidad deberá incluir una </w:t>
      </w:r>
      <w:proofErr w:type="spellStart"/>
      <w:r w:rsidRPr="00E0645E">
        <w:rPr>
          <w:szCs w:val="20"/>
        </w:rPr>
        <w:t>check</w:t>
      </w:r>
      <w:proofErr w:type="spellEnd"/>
      <w:r w:rsidRPr="00E0645E">
        <w:rPr>
          <w:szCs w:val="20"/>
        </w:rPr>
        <w:t xml:space="preserve"> box que permitirá al usuario seleccionar aquellas aplicables para ese rol.</w:t>
      </w:r>
    </w:p>
    <w:p w14:paraId="10440925" w14:textId="77777777" w:rsidR="00E710DC" w:rsidRDefault="00E710DC" w:rsidP="00E710DC">
      <w:pPr>
        <w:pStyle w:val="Prrafodelista"/>
        <w:rPr>
          <w:szCs w:val="20"/>
        </w:rPr>
      </w:pPr>
      <w:r>
        <w:rPr>
          <w:b/>
          <w:szCs w:val="20"/>
        </w:rPr>
        <w:t>12.2.2.</w:t>
      </w:r>
      <w:r w:rsidRPr="00E0645E">
        <w:rPr>
          <w:b/>
          <w:szCs w:val="20"/>
        </w:rPr>
        <w:t xml:space="preserve"> </w:t>
      </w:r>
      <w:r w:rsidRPr="00E0645E">
        <w:rPr>
          <w:szCs w:val="20"/>
        </w:rPr>
        <w:t xml:space="preserve">Cada </w:t>
      </w:r>
      <w:r>
        <w:rPr>
          <w:szCs w:val="20"/>
        </w:rPr>
        <w:t>funcionalidad</w:t>
      </w:r>
      <w:r w:rsidRPr="00E0645E">
        <w:rPr>
          <w:szCs w:val="20"/>
        </w:rPr>
        <w:t xml:space="preserve"> deberá mostrar un botón verde con la opción de ser desplegado. </w:t>
      </w:r>
    </w:p>
    <w:p w14:paraId="1D1F8591" w14:textId="77777777" w:rsidR="00E710DC" w:rsidRDefault="00E710DC" w:rsidP="00E710DC">
      <w:pPr>
        <w:pStyle w:val="Prrafodelista"/>
        <w:rPr>
          <w:b/>
          <w:szCs w:val="20"/>
        </w:rPr>
      </w:pPr>
      <w:r>
        <w:rPr>
          <w:b/>
          <w:szCs w:val="20"/>
        </w:rPr>
        <w:t xml:space="preserve">12.2.3. </w:t>
      </w:r>
      <w:r w:rsidRPr="00E0645E">
        <w:rPr>
          <w:szCs w:val="20"/>
        </w:rPr>
        <w:t>Si el botón es d</w:t>
      </w:r>
      <w:r>
        <w:rPr>
          <w:szCs w:val="20"/>
        </w:rPr>
        <w:t xml:space="preserve">esplegado, entonces se mostrarán los atributos y parámetros propios de la funcionalidad </w:t>
      </w:r>
      <w:r w:rsidRPr="00E0645E">
        <w:rPr>
          <w:szCs w:val="20"/>
        </w:rPr>
        <w:t>y el color cambiará a rojo</w:t>
      </w:r>
      <w:r w:rsidRPr="00E0645E">
        <w:rPr>
          <w:b/>
          <w:szCs w:val="20"/>
        </w:rPr>
        <w:t>.</w:t>
      </w:r>
    </w:p>
    <w:p w14:paraId="5D53DD32" w14:textId="77777777" w:rsidR="00E710DC" w:rsidRDefault="00E710DC" w:rsidP="00E710DC">
      <w:pPr>
        <w:pStyle w:val="Prrafodelista"/>
        <w:rPr>
          <w:szCs w:val="20"/>
        </w:rPr>
      </w:pPr>
      <w:r>
        <w:rPr>
          <w:b/>
          <w:szCs w:val="20"/>
        </w:rPr>
        <w:t xml:space="preserve">12.2.4. </w:t>
      </w:r>
      <w:r w:rsidRPr="002D4341">
        <w:rPr>
          <w:szCs w:val="20"/>
        </w:rPr>
        <w:t>Cada atributo</w:t>
      </w:r>
      <w:r>
        <w:rPr>
          <w:szCs w:val="20"/>
        </w:rPr>
        <w:t xml:space="preserve"> mostrará un recuadro, el cual será un menú de opciones o editable, dependiendo del tipo del parámetro. </w:t>
      </w:r>
    </w:p>
    <w:p w14:paraId="0E1A4BA7" w14:textId="77777777" w:rsidR="00E710DC" w:rsidRPr="00E45BB4" w:rsidRDefault="00E710DC" w:rsidP="00E710DC">
      <w:pPr>
        <w:pStyle w:val="Prrafodelista"/>
        <w:numPr>
          <w:ilvl w:val="1"/>
          <w:numId w:val="38"/>
        </w:numPr>
        <w:rPr>
          <w:szCs w:val="20"/>
        </w:rPr>
      </w:pPr>
      <w:r>
        <w:rPr>
          <w:szCs w:val="20"/>
        </w:rPr>
        <w:t xml:space="preserve">   </w:t>
      </w:r>
      <w:r w:rsidRPr="00E45BB4">
        <w:rPr>
          <w:szCs w:val="20"/>
        </w:rPr>
        <w:t>La pantalla deberá mostrar una serie de botones que cuenten con las siguientes funcionalidades:</w:t>
      </w:r>
    </w:p>
    <w:p w14:paraId="21D510D3" w14:textId="77777777" w:rsidR="00E710DC" w:rsidRDefault="00E710DC" w:rsidP="00E710DC">
      <w:pPr>
        <w:pStyle w:val="Prrafodelista"/>
        <w:rPr>
          <w:szCs w:val="20"/>
        </w:rPr>
      </w:pPr>
      <w:r>
        <w:rPr>
          <w:b/>
          <w:szCs w:val="20"/>
        </w:rPr>
        <w:t xml:space="preserve">12.4.1 </w:t>
      </w:r>
      <w:proofErr w:type="spellStart"/>
      <w:r>
        <w:rPr>
          <w:b/>
          <w:szCs w:val="20"/>
        </w:rPr>
        <w:t>Save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changes</w:t>
      </w:r>
      <w:proofErr w:type="spellEnd"/>
      <w:r w:rsidRPr="003831F2">
        <w:rPr>
          <w:b/>
          <w:szCs w:val="20"/>
        </w:rPr>
        <w:t>:</w:t>
      </w:r>
      <w:r>
        <w:rPr>
          <w:szCs w:val="20"/>
        </w:rPr>
        <w:t xml:space="preserve"> Botón que permitirá guardar los datos capturados. </w:t>
      </w:r>
    </w:p>
    <w:p w14:paraId="05F32940" w14:textId="3A9F4E2B" w:rsidR="00E710DC" w:rsidRDefault="00E710DC" w:rsidP="00E710DC">
      <w:pPr>
        <w:pStyle w:val="Prrafodelista"/>
        <w:numPr>
          <w:ilvl w:val="2"/>
          <w:numId w:val="39"/>
        </w:numPr>
        <w:jc w:val="left"/>
        <w:rPr>
          <w:szCs w:val="20"/>
        </w:rPr>
      </w:pPr>
      <w:r>
        <w:rPr>
          <w:b/>
          <w:szCs w:val="20"/>
        </w:rPr>
        <w:t>Cancel</w:t>
      </w:r>
      <w:r>
        <w:rPr>
          <w:b/>
          <w:szCs w:val="20"/>
        </w:rPr>
        <w:t>:</w:t>
      </w:r>
      <w:r w:rsidRPr="006357C6">
        <w:rPr>
          <w:szCs w:val="20"/>
        </w:rPr>
        <w:t xml:space="preserve"> </w:t>
      </w:r>
      <w:r>
        <w:rPr>
          <w:szCs w:val="20"/>
        </w:rPr>
        <w:t>Botón que permitirá eliminar los datos capturados, en caso de que el usuario no quiera guardarlos</w:t>
      </w:r>
    </w:p>
    <w:p w14:paraId="5C82315F" w14:textId="376206B4" w:rsidR="00E710DC" w:rsidRPr="00655461" w:rsidRDefault="00E710DC" w:rsidP="00E710DC">
      <w:pPr>
        <w:pStyle w:val="Prrafodelista"/>
        <w:numPr>
          <w:ilvl w:val="2"/>
          <w:numId w:val="39"/>
        </w:numPr>
        <w:jc w:val="left"/>
        <w:rPr>
          <w:szCs w:val="20"/>
        </w:rPr>
      </w:pPr>
      <w:proofErr w:type="spellStart"/>
      <w:r w:rsidRPr="00E45BB4">
        <w:rPr>
          <w:b/>
          <w:szCs w:val="20"/>
        </w:rPr>
        <w:lastRenderedPageBreak/>
        <w:t>Inactivate</w:t>
      </w:r>
      <w:proofErr w:type="spellEnd"/>
      <w:r w:rsidRPr="00E45BB4">
        <w:rPr>
          <w:b/>
          <w:szCs w:val="20"/>
        </w:rPr>
        <w:t xml:space="preserve">: </w:t>
      </w:r>
      <w:r w:rsidRPr="00E45BB4">
        <w:rPr>
          <w:szCs w:val="20"/>
        </w:rPr>
        <w:t xml:space="preserve">Este botón dará la opción de inactivar el </w:t>
      </w:r>
      <w:r>
        <w:rPr>
          <w:szCs w:val="20"/>
        </w:rPr>
        <w:t>producto/módulo</w:t>
      </w:r>
      <w:r w:rsidRPr="00E45BB4">
        <w:rPr>
          <w:szCs w:val="20"/>
        </w:rPr>
        <w:t xml:space="preserve"> correspondiente.</w:t>
      </w:r>
      <w:r w:rsidRPr="00E45BB4">
        <w:rPr>
          <w:b/>
          <w:szCs w:val="20"/>
        </w:rPr>
        <w:t xml:space="preserve"> </w:t>
      </w:r>
    </w:p>
    <w:p w14:paraId="3F4BFABE" w14:textId="5FD9835E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3691A329" w14:textId="74EF0E19" w:rsidR="00E710DC" w:rsidRDefault="00E710DC" w:rsidP="00655461">
      <w:pPr>
        <w:pStyle w:val="Prrafodelista"/>
        <w:ind w:left="900"/>
        <w:jc w:val="left"/>
        <w:rPr>
          <w:szCs w:val="20"/>
        </w:rPr>
      </w:pPr>
    </w:p>
    <w:p w14:paraId="11FCD7C3" w14:textId="77777777" w:rsidR="00E710DC" w:rsidRPr="00655461" w:rsidRDefault="00E710DC" w:rsidP="00655461">
      <w:pPr>
        <w:pStyle w:val="Prrafodelista"/>
        <w:ind w:left="900"/>
        <w:jc w:val="left"/>
        <w:rPr>
          <w:szCs w:val="20"/>
        </w:rPr>
      </w:pPr>
    </w:p>
    <w:p w14:paraId="7C634F88" w14:textId="34B25C66" w:rsidR="00DD7630" w:rsidRPr="00DD7630" w:rsidRDefault="00655461" w:rsidP="00DD7630">
      <w:pPr>
        <w:pStyle w:val="Prrafodelista"/>
        <w:numPr>
          <w:ilvl w:val="0"/>
          <w:numId w:val="37"/>
        </w:numPr>
        <w:jc w:val="left"/>
        <w:rPr>
          <w:b/>
          <w:szCs w:val="20"/>
        </w:rPr>
      </w:pPr>
      <w:r w:rsidRPr="00655461">
        <w:rPr>
          <w:b/>
          <w:szCs w:val="20"/>
        </w:rPr>
        <w:t xml:space="preserve">Aprobación de </w:t>
      </w:r>
      <w:r w:rsidR="007378EC">
        <w:rPr>
          <w:b/>
          <w:szCs w:val="20"/>
        </w:rPr>
        <w:t>modificaciones</w:t>
      </w:r>
    </w:p>
    <w:p w14:paraId="3E7B6FB3" w14:textId="095593C1" w:rsidR="00655461" w:rsidRPr="00E45BB4" w:rsidRDefault="00DD7630" w:rsidP="00C574DF">
      <w:pPr>
        <w:pStyle w:val="Prrafodelista"/>
        <w:ind w:left="540"/>
        <w:rPr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4E8DE578" wp14:editId="1251FE00">
            <wp:simplePos x="0" y="0"/>
            <wp:positionH relativeFrom="column">
              <wp:posOffset>1004106</wp:posOffset>
            </wp:positionH>
            <wp:positionV relativeFrom="paragraph">
              <wp:posOffset>549633</wp:posOffset>
            </wp:positionV>
            <wp:extent cx="222250" cy="122944"/>
            <wp:effectExtent l="0" t="0" r="635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83" cy="12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765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6A7DEFED" wp14:editId="4BD812C7">
            <wp:simplePos x="0" y="0"/>
            <wp:positionH relativeFrom="column">
              <wp:posOffset>396175</wp:posOffset>
            </wp:positionH>
            <wp:positionV relativeFrom="paragraph">
              <wp:posOffset>148654</wp:posOffset>
            </wp:positionV>
            <wp:extent cx="1521439" cy="220043"/>
            <wp:effectExtent l="0" t="0" r="3175" b="889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439" cy="220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765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77480A5C" wp14:editId="540C29DC">
            <wp:simplePos x="0" y="0"/>
            <wp:positionH relativeFrom="column">
              <wp:posOffset>711008</wp:posOffset>
            </wp:positionH>
            <wp:positionV relativeFrom="paragraph">
              <wp:posOffset>563880</wp:posOffset>
            </wp:positionV>
            <wp:extent cx="214797" cy="69396"/>
            <wp:effectExtent l="0" t="0" r="0" b="698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97" cy="69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A56">
        <w:rPr>
          <w:noProof/>
          <w:szCs w:val="20"/>
          <w:lang w:val="en-US"/>
        </w:rPr>
        <w:drawing>
          <wp:inline distT="0" distB="0" distL="0" distR="0" wp14:anchorId="26E26FDE" wp14:editId="161FDAA8">
            <wp:extent cx="6685280" cy="3142615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765" w:rsidRPr="009F0765">
        <w:rPr>
          <w:noProof/>
          <w:lang w:val="en-US"/>
        </w:rPr>
        <w:t xml:space="preserve"> </w:t>
      </w:r>
    </w:p>
    <w:p w14:paraId="67FB9875" w14:textId="0F1DE600" w:rsidR="00A22406" w:rsidRDefault="00DD7630" w:rsidP="00A22406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15</w:t>
      </w:r>
      <w:r w:rsidR="00A22406" w:rsidRPr="00A871F2">
        <w:rPr>
          <w:sz w:val="16"/>
          <w:szCs w:val="16"/>
        </w:rPr>
        <w:t xml:space="preserve">: </w:t>
      </w:r>
      <w:r w:rsidR="00A22406">
        <w:rPr>
          <w:sz w:val="16"/>
          <w:szCs w:val="16"/>
        </w:rPr>
        <w:t xml:space="preserve">Pantalla de </w:t>
      </w:r>
      <w:r w:rsidR="00ED06E6">
        <w:rPr>
          <w:sz w:val="16"/>
          <w:szCs w:val="16"/>
        </w:rPr>
        <w:t>aprobación</w:t>
      </w:r>
    </w:p>
    <w:p w14:paraId="090D362A" w14:textId="4E10D0AC" w:rsidR="00003654" w:rsidRDefault="00003654" w:rsidP="00A22406">
      <w:pPr>
        <w:jc w:val="center"/>
        <w:rPr>
          <w:sz w:val="16"/>
          <w:szCs w:val="16"/>
        </w:rPr>
      </w:pPr>
    </w:p>
    <w:p w14:paraId="1EF55936" w14:textId="77777777" w:rsidR="00003654" w:rsidRPr="00DD7630" w:rsidRDefault="00003654" w:rsidP="00003654">
      <w:pPr>
        <w:pStyle w:val="Prrafodelista"/>
        <w:numPr>
          <w:ilvl w:val="0"/>
          <w:numId w:val="37"/>
        </w:numPr>
        <w:jc w:val="left"/>
        <w:rPr>
          <w:b/>
          <w:szCs w:val="20"/>
        </w:rPr>
      </w:pPr>
      <w:r w:rsidRPr="00655461">
        <w:rPr>
          <w:b/>
          <w:szCs w:val="20"/>
        </w:rPr>
        <w:t xml:space="preserve">Aprobación de </w:t>
      </w:r>
      <w:r>
        <w:rPr>
          <w:b/>
          <w:szCs w:val="20"/>
        </w:rPr>
        <w:t>modificaciones</w:t>
      </w:r>
    </w:p>
    <w:p w14:paraId="76223112" w14:textId="77777777" w:rsidR="00003654" w:rsidRDefault="00003654" w:rsidP="00A22406">
      <w:pPr>
        <w:jc w:val="center"/>
        <w:rPr>
          <w:sz w:val="16"/>
          <w:szCs w:val="16"/>
        </w:rPr>
      </w:pPr>
      <w:bookmarkStart w:id="15" w:name="_GoBack"/>
      <w:bookmarkEnd w:id="15"/>
    </w:p>
    <w:p w14:paraId="08647562" w14:textId="3DA97FC9" w:rsidR="000B21A2" w:rsidRDefault="00003654" w:rsidP="00003654">
      <w:pPr>
        <w:pStyle w:val="Prrafodelista"/>
        <w:ind w:left="900"/>
        <w:jc w:val="left"/>
        <w:rPr>
          <w:b/>
          <w:szCs w:val="20"/>
        </w:rPr>
      </w:pPr>
      <w:r>
        <w:rPr>
          <w:b/>
          <w:noProof/>
          <w:szCs w:val="20"/>
          <w:lang w:val="en-US"/>
        </w:rPr>
        <w:drawing>
          <wp:inline distT="0" distB="0" distL="0" distR="0" wp14:anchorId="5AE4C153" wp14:editId="61FBB8D6">
            <wp:extent cx="6049375" cy="2704636"/>
            <wp:effectExtent l="0" t="0" r="889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56" cy="271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3119" w14:textId="4444C790" w:rsidR="000B21A2" w:rsidRPr="00655461" w:rsidRDefault="000B21A2" w:rsidP="00655461">
      <w:pPr>
        <w:pStyle w:val="Prrafodelista"/>
        <w:numPr>
          <w:ilvl w:val="0"/>
          <w:numId w:val="37"/>
        </w:numPr>
        <w:jc w:val="left"/>
        <w:rPr>
          <w:b/>
          <w:szCs w:val="20"/>
        </w:rPr>
      </w:pPr>
      <w:r w:rsidRPr="00655461">
        <w:rPr>
          <w:b/>
          <w:szCs w:val="20"/>
        </w:rPr>
        <w:t>Menú de navegación para las pantallas de usuarios</w:t>
      </w:r>
    </w:p>
    <w:p w14:paraId="71E4169C" w14:textId="77777777" w:rsidR="005819CB" w:rsidRDefault="000B21A2" w:rsidP="000B21A2">
      <w:r>
        <w:t>Todas las pantallas asociadas con los usuarios (Pantallas 1,2,3,4 y 8), deberán contener el siguiente menú de navegación en el lado superior izquierdo:</w:t>
      </w:r>
    </w:p>
    <w:p w14:paraId="12F5EF69" w14:textId="79645D01" w:rsidR="002A2FF3" w:rsidRDefault="00655461" w:rsidP="005819C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A50FA0F" wp14:editId="5B6D9E40">
            <wp:extent cx="1313970" cy="1557298"/>
            <wp:effectExtent l="95250" t="38100" r="38735" b="10033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19831" cy="1564244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FA042" w14:textId="191ADA63" w:rsidR="00E45BB4" w:rsidRDefault="00E45BB4" w:rsidP="00E45BB4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A22406">
        <w:rPr>
          <w:sz w:val="16"/>
          <w:szCs w:val="16"/>
        </w:rPr>
        <w:t xml:space="preserve"> 14</w:t>
      </w:r>
      <w:r w:rsidRPr="00A871F2">
        <w:rPr>
          <w:sz w:val="16"/>
          <w:szCs w:val="16"/>
        </w:rPr>
        <w:t xml:space="preserve">: </w:t>
      </w:r>
      <w:r>
        <w:rPr>
          <w:sz w:val="16"/>
          <w:szCs w:val="16"/>
        </w:rPr>
        <w:t>Pantalla de navegación para la</w:t>
      </w:r>
      <w:r w:rsidR="00CA6374">
        <w:rPr>
          <w:sz w:val="16"/>
          <w:szCs w:val="16"/>
        </w:rPr>
        <w:t>s</w:t>
      </w:r>
      <w:r>
        <w:rPr>
          <w:sz w:val="16"/>
          <w:szCs w:val="16"/>
        </w:rPr>
        <w:t xml:space="preserve"> pantalla</w:t>
      </w:r>
      <w:r w:rsidR="00CA6374">
        <w:rPr>
          <w:sz w:val="16"/>
          <w:szCs w:val="16"/>
        </w:rPr>
        <w:t>s</w:t>
      </w:r>
      <w:r>
        <w:rPr>
          <w:sz w:val="16"/>
          <w:szCs w:val="16"/>
        </w:rPr>
        <w:t xml:space="preserve"> de usuarios</w:t>
      </w:r>
    </w:p>
    <w:p w14:paraId="6E8947D8" w14:textId="77777777" w:rsidR="00E45BB4" w:rsidRDefault="00E45BB4" w:rsidP="005819CB">
      <w:pPr>
        <w:jc w:val="left"/>
        <w:rPr>
          <w:b/>
          <w:szCs w:val="20"/>
        </w:rPr>
      </w:pPr>
    </w:p>
    <w:p w14:paraId="1E6788FE" w14:textId="5F2297DF" w:rsidR="005819CB" w:rsidRPr="00655461" w:rsidRDefault="005819CB" w:rsidP="00655461">
      <w:pPr>
        <w:pStyle w:val="Prrafodelista"/>
        <w:numPr>
          <w:ilvl w:val="0"/>
          <w:numId w:val="37"/>
        </w:numPr>
        <w:jc w:val="left"/>
        <w:rPr>
          <w:b/>
          <w:szCs w:val="20"/>
        </w:rPr>
      </w:pPr>
      <w:r w:rsidRPr="00655461">
        <w:rPr>
          <w:b/>
          <w:szCs w:val="20"/>
        </w:rPr>
        <w:t>Menú de navegación para las pantallas de roles</w:t>
      </w:r>
    </w:p>
    <w:p w14:paraId="04FF3DD0" w14:textId="61742F7E" w:rsidR="005819CB" w:rsidRPr="000B21A2" w:rsidRDefault="005819CB" w:rsidP="005819CB">
      <w:r>
        <w:t xml:space="preserve">Todas las pantallas asociadas con los roles (Pantallas 9,10,11 y 12), deberán contener el siguiente menú de navegación en el lado superior izquierdo: </w:t>
      </w:r>
    </w:p>
    <w:p w14:paraId="245A1B64" w14:textId="0D0E32F2" w:rsidR="00B56F2D" w:rsidRDefault="00655461" w:rsidP="002A2FF3">
      <w:pPr>
        <w:jc w:val="center"/>
      </w:pPr>
      <w:r>
        <w:rPr>
          <w:noProof/>
          <w:lang w:val="en-US"/>
        </w:rPr>
        <w:drawing>
          <wp:inline distT="0" distB="0" distL="0" distR="0" wp14:anchorId="74C52A74" wp14:editId="62908C7E">
            <wp:extent cx="1214077" cy="1495795"/>
            <wp:effectExtent l="95250" t="38100" r="43815" b="857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3253" cy="1507101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37D2F" w14:textId="1329C5EF" w:rsidR="00E45BB4" w:rsidRDefault="00E45BB4" w:rsidP="00E45BB4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A22406">
        <w:rPr>
          <w:sz w:val="16"/>
          <w:szCs w:val="16"/>
        </w:rPr>
        <w:t xml:space="preserve"> 15</w:t>
      </w:r>
      <w:r w:rsidRPr="00A871F2">
        <w:rPr>
          <w:sz w:val="16"/>
          <w:szCs w:val="16"/>
        </w:rPr>
        <w:t xml:space="preserve">: </w:t>
      </w:r>
      <w:r>
        <w:rPr>
          <w:sz w:val="16"/>
          <w:szCs w:val="16"/>
        </w:rPr>
        <w:t>Pantalla de navegación para la</w:t>
      </w:r>
      <w:r w:rsidR="00CA6374">
        <w:rPr>
          <w:sz w:val="16"/>
          <w:szCs w:val="16"/>
        </w:rPr>
        <w:t>s</w:t>
      </w:r>
      <w:r>
        <w:rPr>
          <w:sz w:val="16"/>
          <w:szCs w:val="16"/>
        </w:rPr>
        <w:t xml:space="preserve"> pantalla</w:t>
      </w:r>
      <w:r w:rsidR="00CA6374">
        <w:rPr>
          <w:sz w:val="16"/>
          <w:szCs w:val="16"/>
        </w:rPr>
        <w:t>s</w:t>
      </w:r>
      <w:r>
        <w:rPr>
          <w:sz w:val="16"/>
          <w:szCs w:val="16"/>
        </w:rPr>
        <w:t xml:space="preserve"> de roles</w:t>
      </w:r>
    </w:p>
    <w:p w14:paraId="664D25FB" w14:textId="16031AB0" w:rsidR="00A22406" w:rsidRDefault="00A22406" w:rsidP="00E45BB4">
      <w:pPr>
        <w:jc w:val="center"/>
        <w:rPr>
          <w:sz w:val="16"/>
          <w:szCs w:val="16"/>
        </w:rPr>
      </w:pPr>
    </w:p>
    <w:p w14:paraId="7679CDF0" w14:textId="77777777" w:rsidR="00B9221D" w:rsidRDefault="00A22406" w:rsidP="00B9221D">
      <w:pPr>
        <w:pStyle w:val="Prrafodelista"/>
        <w:numPr>
          <w:ilvl w:val="0"/>
          <w:numId w:val="37"/>
        </w:numPr>
        <w:jc w:val="left"/>
        <w:rPr>
          <w:b/>
          <w:szCs w:val="20"/>
        </w:rPr>
      </w:pPr>
      <w:r w:rsidRPr="00655461">
        <w:rPr>
          <w:b/>
          <w:szCs w:val="20"/>
        </w:rPr>
        <w:t xml:space="preserve">Menú de navegación para </w:t>
      </w:r>
      <w:r>
        <w:rPr>
          <w:b/>
          <w:szCs w:val="20"/>
        </w:rPr>
        <w:t>la pantalla de aprobación de usuarios y/o roles</w:t>
      </w:r>
    </w:p>
    <w:p w14:paraId="5B4F232C" w14:textId="27F0054A" w:rsidR="00061703" w:rsidRPr="00B9221D" w:rsidRDefault="00B9221D" w:rsidP="00B9221D">
      <w:pPr>
        <w:jc w:val="left"/>
        <w:rPr>
          <w:b/>
          <w:szCs w:val="20"/>
        </w:rPr>
      </w:pPr>
      <w:r>
        <w:t xml:space="preserve">La pantalla </w:t>
      </w:r>
      <w:r w:rsidRPr="00B9221D">
        <w:rPr>
          <w:szCs w:val="20"/>
        </w:rPr>
        <w:t>de aprobación de usuarios y/o roles</w:t>
      </w:r>
      <w:r>
        <w:rPr>
          <w:szCs w:val="20"/>
        </w:rPr>
        <w:t xml:space="preserve"> (Pantalla 13)</w:t>
      </w:r>
      <w:r w:rsidR="00A22406">
        <w:t xml:space="preserve"> deberán contener el siguiente menú de navegación en el lado superior izquierdo:</w:t>
      </w:r>
    </w:p>
    <w:p w14:paraId="0288774F" w14:textId="3068C497" w:rsidR="00A22406" w:rsidRPr="00061703" w:rsidRDefault="007357DC" w:rsidP="0006170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A9020" wp14:editId="5EF01DE9">
            <wp:extent cx="1375442" cy="674236"/>
            <wp:effectExtent l="95250" t="38100" r="34290" b="882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2497" cy="682596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4DDA9" w14:textId="5BA706CD" w:rsidR="00A22406" w:rsidRDefault="00A22406" w:rsidP="00A22406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</w:t>
      </w:r>
      <w:r w:rsidR="00ED06E6">
        <w:rPr>
          <w:sz w:val="16"/>
          <w:szCs w:val="16"/>
        </w:rPr>
        <w:t xml:space="preserve"> 16</w:t>
      </w:r>
      <w:r w:rsidRPr="00A871F2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Pantalla de navegación para la pantalla de </w:t>
      </w:r>
      <w:r w:rsidR="00ED06E6">
        <w:rPr>
          <w:sz w:val="16"/>
          <w:szCs w:val="16"/>
        </w:rPr>
        <w:t>aprobación</w:t>
      </w:r>
    </w:p>
    <w:p w14:paraId="1023A137" w14:textId="77777777" w:rsidR="00A22406" w:rsidRDefault="00A22406" w:rsidP="00E45BB4">
      <w:pPr>
        <w:jc w:val="center"/>
        <w:rPr>
          <w:sz w:val="16"/>
          <w:szCs w:val="16"/>
        </w:rPr>
      </w:pPr>
    </w:p>
    <w:p w14:paraId="3E78FFDD" w14:textId="76FEE7D9" w:rsidR="00B56F2D" w:rsidRPr="00CA6374" w:rsidRDefault="00B56F2D" w:rsidP="002A2FF3">
      <w:pPr>
        <w:jc w:val="center"/>
      </w:pPr>
    </w:p>
    <w:p w14:paraId="70BA2CC1" w14:textId="0FA48457" w:rsidR="00D12F4E" w:rsidRDefault="00D12F4E" w:rsidP="00FB1015">
      <w:pPr>
        <w:pStyle w:val="Ttulo2"/>
      </w:pPr>
      <w:bookmarkStart w:id="16" w:name="_Toc522018125"/>
      <w:r w:rsidRPr="00D12F4E">
        <w:t>Hardware Interfaces</w:t>
      </w:r>
      <w:bookmarkEnd w:id="16"/>
    </w:p>
    <w:p w14:paraId="3575A5B1" w14:textId="77777777" w:rsidR="001320B8" w:rsidRPr="001320B8" w:rsidRDefault="001320B8" w:rsidP="001320B8">
      <w:pPr>
        <w:rPr>
          <w:lang w:val="en-US"/>
        </w:rPr>
      </w:pPr>
    </w:p>
    <w:p w14:paraId="797A6EF6" w14:textId="3E5E3F18" w:rsidR="00D12F4E" w:rsidRPr="00D12F4E" w:rsidRDefault="00D12F4E" w:rsidP="00FB1015">
      <w:pPr>
        <w:pStyle w:val="Ttulo2"/>
      </w:pPr>
      <w:bookmarkStart w:id="17" w:name="_Toc522018126"/>
      <w:r w:rsidRPr="00D12F4E">
        <w:t>Software Interfaces</w:t>
      </w:r>
      <w:bookmarkEnd w:id="17"/>
    </w:p>
    <w:p w14:paraId="212FCEE4" w14:textId="77777777" w:rsidR="002D51CE" w:rsidRPr="002D51CE" w:rsidRDefault="002D51CE" w:rsidP="002D51CE">
      <w:pPr>
        <w:rPr>
          <w:lang w:val="es-ES"/>
        </w:rPr>
      </w:pPr>
      <w:r w:rsidRPr="002D51CE">
        <w:rPr>
          <w:lang w:val="es-ES"/>
        </w:rPr>
        <w:t>Las interfaces de software para este producto serán:</w:t>
      </w:r>
    </w:p>
    <w:p w14:paraId="4220BCC5" w14:textId="77777777" w:rsidR="002D51CE" w:rsidRPr="002D51CE" w:rsidRDefault="002D51CE" w:rsidP="002D51CE">
      <w:pPr>
        <w:rPr>
          <w:lang w:val="es-ES"/>
        </w:rPr>
      </w:pPr>
      <w:r w:rsidRPr="002D51CE">
        <w:rPr>
          <w:lang w:val="es-ES"/>
        </w:rPr>
        <w:lastRenderedPageBreak/>
        <w:t>Base de datos utilizando Oracle como RDBMS</w:t>
      </w:r>
    </w:p>
    <w:p w14:paraId="7CF6B764" w14:textId="77777777" w:rsidR="002D51CE" w:rsidRPr="002D51CE" w:rsidRDefault="002D51CE" w:rsidP="002D51CE">
      <w:pPr>
        <w:rPr>
          <w:lang w:val="en-US"/>
        </w:rPr>
      </w:pPr>
      <w:r w:rsidRPr="002D51CE">
        <w:rPr>
          <w:lang w:val="es-ES"/>
        </w:rPr>
        <w:t>Linux como sistema operativo</w:t>
      </w:r>
    </w:p>
    <w:p w14:paraId="32A8FB44" w14:textId="77777777" w:rsidR="001320B8" w:rsidRDefault="001320B8" w:rsidP="00D12F4E">
      <w:pPr>
        <w:rPr>
          <w:lang w:val="en-US"/>
        </w:rPr>
      </w:pPr>
    </w:p>
    <w:p w14:paraId="39C8F556" w14:textId="7B834ADC" w:rsidR="00D12F4E" w:rsidRPr="00D12F4E" w:rsidRDefault="00D12F4E" w:rsidP="00FB1015">
      <w:pPr>
        <w:pStyle w:val="Ttulo2"/>
      </w:pPr>
      <w:bookmarkStart w:id="18" w:name="_Toc522018127"/>
      <w:r w:rsidRPr="00D12F4E">
        <w:t>Communications Interfaces</w:t>
      </w:r>
      <w:bookmarkEnd w:id="18"/>
    </w:p>
    <w:p w14:paraId="015DDF08" w14:textId="2EE2D2C7" w:rsidR="00421BA7" w:rsidRDefault="002D51CE" w:rsidP="00D12F4E">
      <w:r w:rsidRPr="002D51CE">
        <w:t>Hoy PG usa HTTPS como protocolo web y mantendrá ese protocolo</w:t>
      </w:r>
    </w:p>
    <w:p w14:paraId="4EBCE2A6" w14:textId="77777777" w:rsidR="002D51CE" w:rsidRPr="002D51CE" w:rsidRDefault="002D51CE" w:rsidP="00D12F4E"/>
    <w:p w14:paraId="49C83854" w14:textId="6AD53DB2" w:rsidR="00D12F4E" w:rsidRDefault="00D12F4E" w:rsidP="00FB1015">
      <w:pPr>
        <w:pStyle w:val="Ttulo1"/>
      </w:pPr>
      <w:bookmarkStart w:id="19" w:name="_Toc522018128"/>
      <w:r w:rsidRPr="00D12F4E">
        <w:t>System Features</w:t>
      </w:r>
      <w:bookmarkEnd w:id="19"/>
    </w:p>
    <w:p w14:paraId="11ACC41D" w14:textId="7D31E2F5" w:rsidR="001661FE" w:rsidRDefault="001661FE" w:rsidP="001661FE">
      <w:pPr>
        <w:rPr>
          <w:lang w:val="en-US"/>
        </w:rPr>
      </w:pPr>
    </w:p>
    <w:p w14:paraId="7DDCC91C" w14:textId="36BEC467" w:rsidR="001661FE" w:rsidRDefault="001661FE" w:rsidP="001661FE">
      <w:pPr>
        <w:rPr>
          <w:lang w:val="en-US"/>
        </w:rPr>
      </w:pPr>
    </w:p>
    <w:p w14:paraId="4F8184F9" w14:textId="1DE335C7" w:rsidR="001661FE" w:rsidRDefault="001661FE" w:rsidP="001661FE">
      <w:pPr>
        <w:rPr>
          <w:lang w:val="en-US"/>
        </w:rPr>
      </w:pPr>
    </w:p>
    <w:p w14:paraId="3092E0B2" w14:textId="658C50F1" w:rsidR="001661FE" w:rsidRDefault="001661FE" w:rsidP="001661FE">
      <w:pPr>
        <w:rPr>
          <w:lang w:val="en-US"/>
        </w:rPr>
      </w:pPr>
    </w:p>
    <w:p w14:paraId="530A1A32" w14:textId="7C3A582E" w:rsidR="001661FE" w:rsidRDefault="001661FE" w:rsidP="001661FE">
      <w:pPr>
        <w:rPr>
          <w:lang w:val="en-US"/>
        </w:rPr>
      </w:pPr>
    </w:p>
    <w:p w14:paraId="301CF7FA" w14:textId="77B48879" w:rsidR="00D12F4E" w:rsidRPr="00D12F4E" w:rsidRDefault="00D12F4E" w:rsidP="00FB1015">
      <w:pPr>
        <w:pStyle w:val="Ttulo1"/>
      </w:pPr>
      <w:bookmarkStart w:id="20" w:name="_Toc522018145"/>
      <w:r w:rsidRPr="00D12F4E">
        <w:t>Other Nonfunctional Requirements</w:t>
      </w:r>
      <w:bookmarkEnd w:id="20"/>
    </w:p>
    <w:p w14:paraId="62621074" w14:textId="05852D4B" w:rsidR="00D12F4E" w:rsidRDefault="00D12F4E" w:rsidP="00FB1015">
      <w:pPr>
        <w:pStyle w:val="Ttulo2"/>
      </w:pPr>
      <w:bookmarkStart w:id="21" w:name="_Toc522018146"/>
      <w:r w:rsidRPr="00D12F4E">
        <w:t>Performance Requirements</w:t>
      </w:r>
      <w:bookmarkEnd w:id="21"/>
    </w:p>
    <w:p w14:paraId="12A95646" w14:textId="77777777" w:rsidR="00AD66EB" w:rsidRDefault="00AD66EB" w:rsidP="00AD66EB">
      <w:r w:rsidRPr="00AD66EB">
        <w:t>1.-El sistema debe ser capaz de procesar al menos cincuenta registros por segundo.</w:t>
      </w:r>
    </w:p>
    <w:p w14:paraId="025B0599" w14:textId="657BBAC8" w:rsidR="00AD66EB" w:rsidRDefault="00AD66EB" w:rsidP="00AD66EB">
      <w:r w:rsidRPr="00AD66EB">
        <w:t xml:space="preserve">2.-Toda funcionalidad debe responder al usuario con notificaciones, en menos de cinco segundos. </w:t>
      </w:r>
    </w:p>
    <w:p w14:paraId="2D1A103E" w14:textId="77777777" w:rsidR="00AD66EB" w:rsidRDefault="00AD66EB" w:rsidP="00AD66EB">
      <w:r w:rsidRPr="00AD66EB">
        <w:t xml:space="preserve">3.-El sistema debe poder funcionar correctamente con hasta cinco usuarios con sesiones simultáneas. </w:t>
      </w:r>
    </w:p>
    <w:p w14:paraId="61274FF0" w14:textId="333C5873" w:rsidR="00AD66EB" w:rsidRPr="00AD66EB" w:rsidRDefault="00AD66EB" w:rsidP="00AD66EB">
      <w:r w:rsidRPr="00AD66EB">
        <w:t>4.-Es obligatorio que el sistema evite las tablas bloqueadas durante el proceso.</w:t>
      </w:r>
    </w:p>
    <w:p w14:paraId="091CF292" w14:textId="1179A1B1" w:rsidR="00D12F4E" w:rsidRDefault="00D12F4E" w:rsidP="00FB1015">
      <w:pPr>
        <w:pStyle w:val="Ttulo2"/>
      </w:pPr>
      <w:bookmarkStart w:id="22" w:name="_Toc522018147"/>
      <w:r w:rsidRPr="00D12F4E">
        <w:t>Safety Requirements</w:t>
      </w:r>
      <w:bookmarkEnd w:id="22"/>
    </w:p>
    <w:p w14:paraId="641FFD73" w14:textId="097EF9A0" w:rsidR="00877154" w:rsidRPr="00CF71B9" w:rsidRDefault="00877154" w:rsidP="00877154">
      <w:r w:rsidRPr="00877154">
        <w:rPr>
          <w:lang w:val="es-ES"/>
        </w:rPr>
        <w:t>La funcionalidad debe seguir el esquema de asignación de derechos que PG utiliza.</w:t>
      </w:r>
    </w:p>
    <w:p w14:paraId="2EE6AA4A" w14:textId="0DFE3C37" w:rsidR="00D12F4E" w:rsidRPr="00D12F4E" w:rsidRDefault="00D12F4E" w:rsidP="00FB1015">
      <w:pPr>
        <w:pStyle w:val="Ttulo2"/>
      </w:pPr>
      <w:bookmarkStart w:id="23" w:name="_Toc522018148"/>
      <w:r w:rsidRPr="00D12F4E">
        <w:t>Security Requirements</w:t>
      </w:r>
      <w:bookmarkEnd w:id="23"/>
    </w:p>
    <w:p w14:paraId="1CDF19A9" w14:textId="35B85C92" w:rsidR="00877154" w:rsidRDefault="00877154" w:rsidP="00877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inherit" w:eastAsia="Times New Roman" w:hAnsi="inherit" w:cs="Courier New"/>
          <w:color w:val="212121"/>
          <w:szCs w:val="20"/>
          <w:lang w:val="es-ES"/>
        </w:rPr>
      </w:pPr>
      <w:bookmarkStart w:id="24" w:name="_Toc522018149"/>
      <w:r w:rsidRPr="00877154">
        <w:rPr>
          <w:rFonts w:eastAsia="Times New Roman" w:cstheme="minorHAnsi"/>
          <w:color w:val="212121"/>
          <w:szCs w:val="20"/>
          <w:lang w:val="es-ES"/>
        </w:rPr>
        <w:t>Debe seguirse la norma SSO</w:t>
      </w:r>
      <w:r w:rsidRPr="00877154">
        <w:rPr>
          <w:rFonts w:ascii="inherit" w:eastAsia="Times New Roman" w:hAnsi="inherit" w:cs="Courier New"/>
          <w:color w:val="212121"/>
          <w:szCs w:val="20"/>
          <w:lang w:val="es-ES"/>
        </w:rPr>
        <w:t>.</w:t>
      </w:r>
    </w:p>
    <w:p w14:paraId="7CC40E26" w14:textId="77777777" w:rsidR="00877154" w:rsidRPr="00877154" w:rsidRDefault="00877154" w:rsidP="00877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inherit" w:eastAsia="Times New Roman" w:hAnsi="inherit" w:cs="Courier New"/>
          <w:color w:val="212121"/>
          <w:szCs w:val="20"/>
        </w:rPr>
      </w:pPr>
    </w:p>
    <w:p w14:paraId="70DC85A2" w14:textId="4A88FCD1" w:rsidR="00D12F4E" w:rsidRPr="00D12F4E" w:rsidRDefault="00D12F4E" w:rsidP="00FB1015">
      <w:pPr>
        <w:pStyle w:val="Ttulo2"/>
      </w:pPr>
      <w:r w:rsidRPr="00D12F4E">
        <w:t>Software Quality Attributes</w:t>
      </w:r>
      <w:bookmarkEnd w:id="24"/>
    </w:p>
    <w:p w14:paraId="56FF8459" w14:textId="741E2AF5" w:rsidR="00D12F4E" w:rsidRPr="00877154" w:rsidRDefault="00877154" w:rsidP="00D12F4E">
      <w:r w:rsidRPr="00877154">
        <w:t>En todos los manejadores de archivos se requiere una pantalla para monitorear el resultado de cada generación de archivos o archivos leídos. Además de esto, también es necesario reprocesar la generación de los archivos, o reprocesar la lectura en caso de algún problema.</w:t>
      </w:r>
    </w:p>
    <w:p w14:paraId="238524C6" w14:textId="035181AF" w:rsidR="00D12F4E" w:rsidRPr="00D12F4E" w:rsidRDefault="00D12F4E" w:rsidP="00FB1015">
      <w:pPr>
        <w:pStyle w:val="Ttulo2"/>
      </w:pPr>
      <w:bookmarkStart w:id="25" w:name="_Toc522018150"/>
      <w:r w:rsidRPr="00D12F4E">
        <w:t>Business Rules</w:t>
      </w:r>
      <w:bookmarkEnd w:id="25"/>
    </w:p>
    <w:p w14:paraId="3139F477" w14:textId="24EB3D0B" w:rsidR="00877154" w:rsidRPr="00877154" w:rsidRDefault="00877154" w:rsidP="00877154">
      <w:r w:rsidRPr="00877154">
        <w:rPr>
          <w:lang w:val="es-ES"/>
        </w:rPr>
        <w:t>Las funciones para la operación de las interfaces y la operación para las pantallas se definirán, bajo el esquema basado en funciones de PG</w:t>
      </w:r>
      <w:r>
        <w:rPr>
          <w:lang w:val="es-ES"/>
        </w:rPr>
        <w:t>.</w:t>
      </w:r>
    </w:p>
    <w:p w14:paraId="45E07C9F" w14:textId="526614D4" w:rsidR="00D12F4E" w:rsidRPr="00877154" w:rsidRDefault="00D12F4E" w:rsidP="00D12F4E"/>
    <w:p w14:paraId="3BF63B49" w14:textId="4C603833" w:rsidR="0020355A" w:rsidRPr="00877154" w:rsidRDefault="0020355A" w:rsidP="00D12F4E"/>
    <w:p w14:paraId="2258DBC3" w14:textId="55AE435E" w:rsidR="00DE1132" w:rsidRPr="00877154" w:rsidRDefault="00DE1132" w:rsidP="00D12F4E"/>
    <w:p w14:paraId="195B426B" w14:textId="39C32A2C" w:rsidR="00DE1132" w:rsidRPr="00877154" w:rsidRDefault="00DE1132" w:rsidP="00D12F4E"/>
    <w:p w14:paraId="0F35BCBE" w14:textId="15F97F08" w:rsidR="00DE1132" w:rsidRPr="00877154" w:rsidRDefault="00DE1132" w:rsidP="00D12F4E"/>
    <w:p w14:paraId="08B89670" w14:textId="77777777" w:rsidR="0020355A" w:rsidRPr="00877154" w:rsidRDefault="0020355A" w:rsidP="00D12F4E"/>
    <w:p w14:paraId="5019BE8C" w14:textId="1D09B66D" w:rsidR="00D12F4E" w:rsidRPr="00D12F4E" w:rsidRDefault="00D12F4E" w:rsidP="00FB1015">
      <w:pPr>
        <w:pStyle w:val="Ttulo1"/>
      </w:pPr>
      <w:bookmarkStart w:id="26" w:name="_Toc522018151"/>
      <w:r w:rsidRPr="00D12F4E">
        <w:t>Other Requirements</w:t>
      </w:r>
      <w:bookmarkEnd w:id="26"/>
    </w:p>
    <w:p w14:paraId="06AFD216" w14:textId="7B38B84D" w:rsidR="00D12F4E" w:rsidRPr="00D12F4E" w:rsidRDefault="00BF60B1" w:rsidP="00D12F4E">
      <w:pPr>
        <w:rPr>
          <w:lang w:val="en-US"/>
        </w:rPr>
      </w:pPr>
      <w:r>
        <w:rPr>
          <w:lang w:val="en-US"/>
        </w:rPr>
        <w:t xml:space="preserve">No other requirements </w:t>
      </w:r>
      <w:proofErr w:type="gramStart"/>
      <w:r>
        <w:rPr>
          <w:lang w:val="en-US"/>
        </w:rPr>
        <w:t>are needed</w:t>
      </w:r>
      <w:proofErr w:type="gramEnd"/>
    </w:p>
    <w:p w14:paraId="3BA77545" w14:textId="77777777" w:rsidR="0020355A" w:rsidRDefault="0020355A" w:rsidP="00FB1015">
      <w:pPr>
        <w:pStyle w:val="Ttulo1"/>
        <w:numPr>
          <w:ilvl w:val="0"/>
          <w:numId w:val="0"/>
        </w:numPr>
        <w:ind w:left="360" w:hanging="360"/>
      </w:pPr>
      <w:bookmarkStart w:id="27" w:name="_Toc522018152"/>
    </w:p>
    <w:p w14:paraId="221B4593" w14:textId="5DB155A1" w:rsidR="00D12F4E" w:rsidRDefault="00D12F4E" w:rsidP="00FB1015">
      <w:pPr>
        <w:pStyle w:val="Ttulo1"/>
        <w:numPr>
          <w:ilvl w:val="0"/>
          <w:numId w:val="0"/>
        </w:numPr>
        <w:ind w:left="360" w:hanging="360"/>
      </w:pPr>
      <w:r w:rsidRPr="00D12F4E">
        <w:t>Appendix A: Glossary</w:t>
      </w:r>
      <w:bookmarkEnd w:id="27"/>
    </w:p>
    <w:p w14:paraId="772EF1CE" w14:textId="77777777" w:rsidR="002F4940" w:rsidRPr="002F4940" w:rsidRDefault="002F4940" w:rsidP="002F4940">
      <w:pPr>
        <w:rPr>
          <w:lang w:val="en-US"/>
        </w:rPr>
      </w:pPr>
    </w:p>
    <w:p w14:paraId="07A00095" w14:textId="76D2EADF" w:rsidR="00CF71B9" w:rsidRDefault="00CF71B9" w:rsidP="002F4940">
      <w:pPr>
        <w:pStyle w:val="Prrafodelista"/>
        <w:numPr>
          <w:ilvl w:val="0"/>
          <w:numId w:val="42"/>
        </w:numPr>
      </w:pPr>
      <w:r w:rsidRPr="002F4940">
        <w:rPr>
          <w:b/>
          <w:bCs/>
        </w:rPr>
        <w:t>Efecto:</w:t>
      </w:r>
      <w:r w:rsidRPr="00CF71B9">
        <w:t xml:space="preserve"> Acción que se produce en condiciones determinadas. Los dos efectos posibles son conceder o denegar el acceso.</w:t>
      </w:r>
    </w:p>
    <w:p w14:paraId="14897562" w14:textId="77777777" w:rsidR="002F4940" w:rsidRPr="00CF71B9" w:rsidRDefault="002F4940" w:rsidP="002F4940">
      <w:pPr>
        <w:pStyle w:val="Prrafodelista"/>
        <w:ind w:left="360"/>
      </w:pPr>
    </w:p>
    <w:p w14:paraId="20431A57" w14:textId="42AD7231" w:rsidR="00CF71B9" w:rsidRPr="00CF71B9" w:rsidRDefault="00CF71B9" w:rsidP="002F4940">
      <w:pPr>
        <w:pStyle w:val="Prrafodelista"/>
        <w:numPr>
          <w:ilvl w:val="0"/>
          <w:numId w:val="42"/>
        </w:numPr>
      </w:pPr>
      <w:r w:rsidRPr="002F4940">
        <w:rPr>
          <w:b/>
          <w:bCs/>
          <w:lang w:val="es-ES"/>
        </w:rPr>
        <w:t>Recurso:</w:t>
      </w:r>
      <w:r w:rsidRPr="002F4940">
        <w:rPr>
          <w:lang w:val="es-ES"/>
        </w:rPr>
        <w:t xml:space="preserve"> </w:t>
      </w:r>
      <w:r w:rsidRPr="00CF71B9">
        <w:t>Representa el componente de la aplicación o el objeto de negocio que está protegido.</w:t>
      </w:r>
    </w:p>
    <w:p w14:paraId="495636A6" w14:textId="77777777" w:rsidR="00CF71B9" w:rsidRPr="00CF71B9" w:rsidRDefault="00CF71B9" w:rsidP="00CF71B9">
      <w:r w:rsidRPr="00CF71B9">
        <w:rPr>
          <w:b/>
          <w:bCs/>
        </w:rPr>
        <w:t xml:space="preserve">    2.1 Producto: </w:t>
      </w:r>
      <w:r w:rsidRPr="00CF71B9">
        <w:t>SPID, SPEI y Portabilidad</w:t>
      </w:r>
    </w:p>
    <w:p w14:paraId="0B7B5D3E" w14:textId="77777777" w:rsidR="00CF71B9" w:rsidRPr="00CF71B9" w:rsidRDefault="00CF71B9" w:rsidP="00CF71B9">
      <w:r w:rsidRPr="00CF71B9">
        <w:rPr>
          <w:b/>
          <w:bCs/>
        </w:rPr>
        <w:t xml:space="preserve">    2.2 Módulo: </w:t>
      </w:r>
      <w:r w:rsidRPr="00CF71B9">
        <w:t xml:space="preserve">BDS, CRS, BAM, </w:t>
      </w:r>
      <w:proofErr w:type="spellStart"/>
      <w:r w:rsidRPr="00CF71B9">
        <w:t>CitiDocs</w:t>
      </w:r>
      <w:proofErr w:type="spellEnd"/>
      <w:r w:rsidRPr="00CF71B9">
        <w:t xml:space="preserve">, Factoraje, </w:t>
      </w:r>
      <w:proofErr w:type="spellStart"/>
      <w:r w:rsidRPr="00CF71B9">
        <w:t>CrossBorder</w:t>
      </w:r>
      <w:proofErr w:type="spellEnd"/>
      <w:r w:rsidRPr="00CF71B9">
        <w:t xml:space="preserve">, </w:t>
      </w:r>
      <w:proofErr w:type="spellStart"/>
      <w:r w:rsidRPr="00CF71B9">
        <w:t>Billing</w:t>
      </w:r>
      <w:proofErr w:type="spellEnd"/>
      <w:r w:rsidRPr="00CF71B9">
        <w:t xml:space="preserve">, </w:t>
      </w:r>
      <w:proofErr w:type="spellStart"/>
      <w:r w:rsidRPr="00CF71B9">
        <w:t>Credits</w:t>
      </w:r>
      <w:proofErr w:type="spellEnd"/>
      <w:r w:rsidRPr="00CF71B9">
        <w:t xml:space="preserve">, PMS, SES, </w:t>
      </w:r>
      <w:proofErr w:type="spellStart"/>
      <w:r w:rsidRPr="00CF71B9">
        <w:t>Costumers</w:t>
      </w:r>
      <w:proofErr w:type="spellEnd"/>
      <w:r w:rsidRPr="00CF71B9">
        <w:t>, BDTT, ANR</w:t>
      </w:r>
    </w:p>
    <w:p w14:paraId="16B4CC52" w14:textId="77777777" w:rsidR="00CF71B9" w:rsidRPr="00CF71B9" w:rsidRDefault="00CF71B9" w:rsidP="00CF71B9">
      <w:r w:rsidRPr="00CF71B9">
        <w:rPr>
          <w:b/>
          <w:bCs/>
        </w:rPr>
        <w:t xml:space="preserve">    2.3 Funcionalidad: </w:t>
      </w:r>
      <w:r w:rsidRPr="00CF71B9">
        <w:rPr>
          <w:lang w:val="es-ES"/>
        </w:rPr>
        <w:t xml:space="preserve">Secuencia de pasos dispuesta con algún tipo de lógica que se enfoca en lograr algún resultado específico. Las funcionalidades se encuentran directamente relacionadas a los productos o módulos, según sea el caso. </w:t>
      </w:r>
    </w:p>
    <w:p w14:paraId="310F337E" w14:textId="6A02ABF8" w:rsidR="00CF71B9" w:rsidRDefault="00CF71B9" w:rsidP="00CF71B9">
      <w:r w:rsidRPr="00CF71B9">
        <w:rPr>
          <w:b/>
          <w:bCs/>
          <w:lang w:val="es-ES"/>
        </w:rPr>
        <w:t xml:space="preserve">     </w:t>
      </w:r>
      <w:r w:rsidRPr="00CF71B9">
        <w:rPr>
          <w:b/>
          <w:bCs/>
        </w:rPr>
        <w:t xml:space="preserve">2.4 Acción: </w:t>
      </w:r>
      <w:r w:rsidRPr="00CF71B9">
        <w:t xml:space="preserve">Acto asociado a una funcionalidad, que implica actividad. </w:t>
      </w:r>
    </w:p>
    <w:p w14:paraId="3B3864EB" w14:textId="77777777" w:rsidR="002F4940" w:rsidRDefault="002F4940" w:rsidP="00CF71B9"/>
    <w:p w14:paraId="2F372A1D" w14:textId="6625D2CF" w:rsidR="00CF71B9" w:rsidRDefault="00CF71B9" w:rsidP="002F4940">
      <w:pPr>
        <w:pStyle w:val="Prrafodelista"/>
        <w:numPr>
          <w:ilvl w:val="0"/>
          <w:numId w:val="42"/>
        </w:numPr>
        <w:rPr>
          <w:lang w:val="es-ES"/>
        </w:rPr>
      </w:pPr>
      <w:r w:rsidRPr="002F4940">
        <w:rPr>
          <w:b/>
          <w:bCs/>
        </w:rPr>
        <w:t xml:space="preserve">Proceso: </w:t>
      </w:r>
      <w:r w:rsidRPr="002F4940">
        <w:rPr>
          <w:lang w:val="es-ES"/>
        </w:rPr>
        <w:t>Agrupación de funcionalidades relacionadas, de uno o diferentes tipos de recursos, necesarias para realizar una operación empresarial general.</w:t>
      </w:r>
    </w:p>
    <w:p w14:paraId="73858A77" w14:textId="77777777" w:rsidR="002F4940" w:rsidRDefault="002F4940" w:rsidP="00CF71B9">
      <w:pPr>
        <w:rPr>
          <w:lang w:val="es-ES"/>
        </w:rPr>
      </w:pPr>
    </w:p>
    <w:p w14:paraId="0BF6FA41" w14:textId="373E7E71" w:rsidR="00CF71B9" w:rsidRPr="00CF71B9" w:rsidRDefault="00CF71B9" w:rsidP="002F4940">
      <w:pPr>
        <w:pStyle w:val="Prrafodelista"/>
        <w:numPr>
          <w:ilvl w:val="0"/>
          <w:numId w:val="42"/>
        </w:numPr>
      </w:pPr>
      <w:r w:rsidRPr="002F4940">
        <w:rPr>
          <w:b/>
          <w:bCs/>
        </w:rPr>
        <w:t xml:space="preserve">Principal: </w:t>
      </w:r>
      <w:r w:rsidRPr="00CF71B9">
        <w:t xml:space="preserve">Identidad a la que se otorgan los derechos de acceso definidos en un </w:t>
      </w:r>
      <w:proofErr w:type="spellStart"/>
      <w:r w:rsidRPr="00CF71B9">
        <w:t>entitlement</w:t>
      </w:r>
      <w:proofErr w:type="spellEnd"/>
      <w:r w:rsidRPr="00CF71B9">
        <w:t xml:space="preserve">. </w:t>
      </w:r>
    </w:p>
    <w:p w14:paraId="1CEB541A" w14:textId="77777777" w:rsidR="00CF71B9" w:rsidRPr="00CF71B9" w:rsidRDefault="00CF71B9" w:rsidP="00CF71B9">
      <w:r w:rsidRPr="00CF71B9">
        <w:rPr>
          <w:b/>
          <w:bCs/>
        </w:rPr>
        <w:t xml:space="preserve">     4.1 Rol: </w:t>
      </w:r>
      <w:r w:rsidRPr="00CF71B9">
        <w:rPr>
          <w:lang w:val="es-ES"/>
        </w:rPr>
        <w:t>Agrupación de funcionalidades especificadas en un proceso, necesarias para realizar una operación empresarial específica</w:t>
      </w:r>
      <w:r w:rsidRPr="00CF71B9">
        <w:t xml:space="preserve">. </w:t>
      </w:r>
      <w:r w:rsidRPr="00CF71B9">
        <w:rPr>
          <w:lang w:val="es-ES"/>
        </w:rPr>
        <w:t xml:space="preserve">Es una colección reutilizable de derechos de acceso que se puede otorgar a múltiples usuarios. </w:t>
      </w:r>
    </w:p>
    <w:p w14:paraId="0B061DAD" w14:textId="7EAB4F13" w:rsidR="00CF71B9" w:rsidRDefault="00CF71B9" w:rsidP="00CF71B9">
      <w:r w:rsidRPr="00CF71B9">
        <w:rPr>
          <w:b/>
          <w:bCs/>
          <w:lang w:val="es-ES"/>
        </w:rPr>
        <w:t xml:space="preserve">     4.2 Usuario: </w:t>
      </w:r>
      <w:r w:rsidRPr="00CF71B9">
        <w:rPr>
          <w:lang w:val="es-ES"/>
        </w:rPr>
        <w:t xml:space="preserve">Persona que tiene </w:t>
      </w:r>
      <w:r w:rsidRPr="00CF71B9">
        <w:t>el derecho de usar algún componente protegido.</w:t>
      </w:r>
    </w:p>
    <w:p w14:paraId="0D0599E5" w14:textId="77777777" w:rsidR="002F4940" w:rsidRPr="00CF71B9" w:rsidRDefault="002F4940" w:rsidP="00CF71B9"/>
    <w:p w14:paraId="04AD1A1E" w14:textId="3D977B64" w:rsidR="00CF71B9" w:rsidRPr="00CF71B9" w:rsidRDefault="00CF71B9" w:rsidP="002F4940">
      <w:pPr>
        <w:pStyle w:val="Prrafodelista"/>
        <w:numPr>
          <w:ilvl w:val="0"/>
          <w:numId w:val="42"/>
        </w:numPr>
      </w:pPr>
      <w:r w:rsidRPr="002F4940">
        <w:rPr>
          <w:b/>
          <w:bCs/>
        </w:rPr>
        <w:t xml:space="preserve">Condición: </w:t>
      </w:r>
      <w:r w:rsidRPr="002F4940">
        <w:rPr>
          <w:lang w:val="es-ES"/>
        </w:rPr>
        <w:t xml:space="preserve">Expresión booleana que evalúa el(los) atributos definidos en una operación, funcionalidad o acción. </w:t>
      </w:r>
    </w:p>
    <w:p w14:paraId="7FCFA113" w14:textId="77777777" w:rsidR="00CF71B9" w:rsidRPr="00CF71B9" w:rsidRDefault="00CF71B9" w:rsidP="00CF71B9">
      <w:r w:rsidRPr="00CF71B9">
        <w:rPr>
          <w:b/>
          <w:bCs/>
          <w:lang w:val="es-ES"/>
        </w:rPr>
        <w:t xml:space="preserve">    5.1 Atributo: </w:t>
      </w:r>
      <w:r w:rsidRPr="00CF71B9">
        <w:rPr>
          <w:lang w:val="es-ES"/>
        </w:rPr>
        <w:t xml:space="preserve">Especificación que define una condición y que puede ser o no parametrizable. </w:t>
      </w:r>
    </w:p>
    <w:p w14:paraId="5B634E3C" w14:textId="0309114E" w:rsidR="00CF71B9" w:rsidRDefault="00CF71B9" w:rsidP="00CF71B9">
      <w:pPr>
        <w:rPr>
          <w:lang w:val="es-ES"/>
        </w:rPr>
      </w:pPr>
      <w:r w:rsidRPr="00CF71B9">
        <w:rPr>
          <w:lang w:val="es-ES"/>
        </w:rPr>
        <w:t xml:space="preserve">    </w:t>
      </w:r>
      <w:r w:rsidRPr="00CF71B9">
        <w:rPr>
          <w:b/>
          <w:bCs/>
          <w:lang w:val="es-ES"/>
        </w:rPr>
        <w:t xml:space="preserve">5.2 Parámetro: </w:t>
      </w:r>
      <w:r w:rsidRPr="00CF71B9">
        <w:rPr>
          <w:lang w:val="es-ES"/>
        </w:rPr>
        <w:t>dato que se considera imprescindible y orientativo para lograr evaluar una condición.</w:t>
      </w:r>
    </w:p>
    <w:p w14:paraId="0D02FB85" w14:textId="77777777" w:rsidR="002F4940" w:rsidRDefault="002F4940" w:rsidP="00CF71B9">
      <w:pPr>
        <w:rPr>
          <w:lang w:val="es-ES"/>
        </w:rPr>
      </w:pPr>
    </w:p>
    <w:p w14:paraId="1D81594C" w14:textId="32FF739C" w:rsidR="00CF71B9" w:rsidRPr="00CF71B9" w:rsidRDefault="00CF71B9" w:rsidP="002F4940">
      <w:pPr>
        <w:pStyle w:val="Prrafodelista"/>
        <w:numPr>
          <w:ilvl w:val="0"/>
          <w:numId w:val="42"/>
        </w:numPr>
      </w:pPr>
      <w:r w:rsidRPr="002F4940">
        <w:rPr>
          <w:b/>
          <w:bCs/>
          <w:lang w:val="es-ES"/>
        </w:rPr>
        <w:t xml:space="preserve">Entitlement: </w:t>
      </w:r>
      <w:r w:rsidRPr="00CF71B9">
        <w:t>Asociación entre un efecto (conceder o denegar), un principal (usuario o rol) el recurso protegido</w:t>
      </w:r>
      <w:r w:rsidR="002F4940">
        <w:t xml:space="preserve"> </w:t>
      </w:r>
      <w:r w:rsidRPr="00CF71B9">
        <w:t xml:space="preserve">(producto, módulo o funcionalidad), las acciones permitidas del recurso y las condiciones/obligaciones opcionales. </w:t>
      </w:r>
    </w:p>
    <w:p w14:paraId="2DBA8CC1" w14:textId="6718DBD6" w:rsidR="00CF71B9" w:rsidRPr="00CF71B9" w:rsidRDefault="00CF71B9" w:rsidP="00CF71B9"/>
    <w:p w14:paraId="08E23A62" w14:textId="790FBDDF" w:rsidR="00CF71B9" w:rsidRDefault="00CF71B9" w:rsidP="00CF71B9"/>
    <w:p w14:paraId="6BF4164F" w14:textId="29B3A81D" w:rsidR="00042507" w:rsidRDefault="00042507" w:rsidP="00CF71B9"/>
    <w:p w14:paraId="6C453907" w14:textId="29589822" w:rsidR="00042507" w:rsidRDefault="00042507" w:rsidP="00CF71B9"/>
    <w:p w14:paraId="46D10A92" w14:textId="43D020FD" w:rsidR="00042507" w:rsidRDefault="00042507" w:rsidP="00CF71B9"/>
    <w:p w14:paraId="228E71FD" w14:textId="6AC6B4E0" w:rsidR="00042507" w:rsidRDefault="00042507" w:rsidP="00CF71B9"/>
    <w:p w14:paraId="6415D68E" w14:textId="6B545A85" w:rsidR="00042507" w:rsidRDefault="00042507" w:rsidP="00CF71B9"/>
    <w:p w14:paraId="1E219D00" w14:textId="61DB4BAC" w:rsidR="00042507" w:rsidRDefault="00042507" w:rsidP="00CF71B9"/>
    <w:p w14:paraId="34F2EF6F" w14:textId="52E5AE7B" w:rsidR="00042507" w:rsidRDefault="00042507" w:rsidP="00CF71B9"/>
    <w:p w14:paraId="50639659" w14:textId="77777777" w:rsidR="00042507" w:rsidRPr="00CF71B9" w:rsidRDefault="00042507" w:rsidP="00CF71B9"/>
    <w:p w14:paraId="72B2D3F7" w14:textId="77777777" w:rsidR="00CF71B9" w:rsidRPr="00CF71B9" w:rsidRDefault="00CF71B9" w:rsidP="00CF71B9"/>
    <w:p w14:paraId="04B951C8" w14:textId="5D905D63" w:rsidR="00D12F4E" w:rsidRDefault="00D12F4E" w:rsidP="00FB1015">
      <w:pPr>
        <w:pStyle w:val="Ttulo1"/>
        <w:numPr>
          <w:ilvl w:val="0"/>
          <w:numId w:val="0"/>
        </w:numPr>
        <w:ind w:left="360" w:hanging="360"/>
      </w:pPr>
      <w:bookmarkStart w:id="28" w:name="_Toc522018153"/>
      <w:r w:rsidRPr="00D12F4E">
        <w:t>Appendix B: Analysis Models</w:t>
      </w:r>
      <w:bookmarkEnd w:id="28"/>
    </w:p>
    <w:p w14:paraId="065B8E76" w14:textId="77777777" w:rsidR="00042507" w:rsidRPr="00042507" w:rsidRDefault="00042507" w:rsidP="00042507">
      <w:pPr>
        <w:rPr>
          <w:lang w:val="en-US"/>
        </w:rPr>
      </w:pPr>
    </w:p>
    <w:p w14:paraId="3F27A92F" w14:textId="22F3305F" w:rsidR="00C07376" w:rsidRPr="00C07376" w:rsidRDefault="00C07376" w:rsidP="00C0737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2C27B1" wp14:editId="6EFFF626">
            <wp:extent cx="4771785" cy="354486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18" cy="3548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B8AB9" w14:textId="6B5BA7F1" w:rsidR="0034771C" w:rsidRPr="0034771C" w:rsidRDefault="0034771C" w:rsidP="00C07376">
      <w:pPr>
        <w:jc w:val="center"/>
        <w:rPr>
          <w:lang w:val="en-US"/>
        </w:rPr>
      </w:pPr>
    </w:p>
    <w:p w14:paraId="33CD0034" w14:textId="741D2D2E" w:rsidR="0034771C" w:rsidRDefault="0034771C" w:rsidP="0034771C">
      <w:pPr>
        <w:rPr>
          <w:lang w:val="en-US"/>
        </w:rPr>
      </w:pPr>
    </w:p>
    <w:p w14:paraId="64ACF783" w14:textId="096C8F78" w:rsidR="0034771C" w:rsidRDefault="003907F3" w:rsidP="003907F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3C1962" wp14:editId="29B08BD6">
            <wp:extent cx="3757493" cy="3217135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011" cy="3223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316CE" w14:textId="77777777" w:rsidR="008B0EE6" w:rsidRDefault="008B0EE6" w:rsidP="0034771C">
      <w:pPr>
        <w:rPr>
          <w:lang w:val="en-US"/>
        </w:rPr>
      </w:pPr>
    </w:p>
    <w:p w14:paraId="07BC2497" w14:textId="3097E97D" w:rsidR="0034771C" w:rsidRDefault="0034771C" w:rsidP="0034771C">
      <w:pPr>
        <w:jc w:val="center"/>
        <w:rPr>
          <w:lang w:val="en-US"/>
        </w:rPr>
      </w:pPr>
    </w:p>
    <w:p w14:paraId="6087158F" w14:textId="26A244F6" w:rsidR="0034771C" w:rsidRDefault="0034771C" w:rsidP="0034771C">
      <w:pPr>
        <w:jc w:val="center"/>
        <w:rPr>
          <w:lang w:val="en-US"/>
        </w:rPr>
      </w:pPr>
    </w:p>
    <w:p w14:paraId="3A3C6836" w14:textId="609191AB" w:rsidR="0034771C" w:rsidRPr="0034771C" w:rsidRDefault="003907F3" w:rsidP="0034771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FDB722" wp14:editId="5E0A5846">
            <wp:extent cx="4305544" cy="288189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521" cy="2885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0EC54" w14:textId="2A2627AE" w:rsidR="0034771C" w:rsidRDefault="0034771C" w:rsidP="0034771C">
      <w:pPr>
        <w:pStyle w:val="Ttulo1"/>
        <w:numPr>
          <w:ilvl w:val="0"/>
          <w:numId w:val="0"/>
        </w:numPr>
        <w:ind w:left="360" w:hanging="360"/>
        <w:jc w:val="center"/>
      </w:pPr>
      <w:bookmarkStart w:id="29" w:name="_Toc522018154"/>
    </w:p>
    <w:p w14:paraId="58E4F229" w14:textId="3F487566" w:rsidR="003907F3" w:rsidRDefault="0070327E" w:rsidP="0070327E">
      <w:pPr>
        <w:pStyle w:val="Ttulo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4A67E14B" wp14:editId="49962009">
            <wp:extent cx="6842747" cy="53424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11" cy="5343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CAA59" w14:textId="289647A3" w:rsidR="0034771C" w:rsidRPr="003907F3" w:rsidRDefault="0034771C" w:rsidP="003907F3">
      <w:pPr>
        <w:tabs>
          <w:tab w:val="left" w:pos="7285"/>
        </w:tabs>
        <w:jc w:val="center"/>
        <w:rPr>
          <w:lang w:val="en-US"/>
        </w:rPr>
      </w:pPr>
    </w:p>
    <w:p w14:paraId="09EE85C1" w14:textId="2AC604C9" w:rsidR="0034771C" w:rsidRDefault="00314FD5" w:rsidP="00314FD5">
      <w:pPr>
        <w:pStyle w:val="Ttulo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6E9FAECD" wp14:editId="774F3DF9">
            <wp:extent cx="2966037" cy="3051157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427" cy="306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43ACC" w14:textId="77777777" w:rsidR="0034771C" w:rsidRDefault="0034771C" w:rsidP="00FB1015">
      <w:pPr>
        <w:pStyle w:val="Ttulo1"/>
        <w:numPr>
          <w:ilvl w:val="0"/>
          <w:numId w:val="0"/>
        </w:numPr>
        <w:ind w:left="360" w:hanging="360"/>
      </w:pPr>
    </w:p>
    <w:p w14:paraId="74B5C61C" w14:textId="79C9E046" w:rsidR="0034771C" w:rsidRDefault="0034771C" w:rsidP="00314FD5">
      <w:pPr>
        <w:pStyle w:val="Ttulo1"/>
        <w:numPr>
          <w:ilvl w:val="0"/>
          <w:numId w:val="0"/>
        </w:numPr>
        <w:ind w:left="360" w:hanging="360"/>
        <w:jc w:val="center"/>
      </w:pPr>
    </w:p>
    <w:p w14:paraId="700A2D08" w14:textId="103A66C0" w:rsidR="00314FD5" w:rsidRDefault="00314FD5" w:rsidP="003907F3">
      <w:pPr>
        <w:pStyle w:val="Ttulo1"/>
        <w:numPr>
          <w:ilvl w:val="0"/>
          <w:numId w:val="0"/>
        </w:numPr>
        <w:ind w:left="360" w:hanging="360"/>
        <w:jc w:val="center"/>
      </w:pPr>
    </w:p>
    <w:p w14:paraId="398A5BD9" w14:textId="02B0FB4C" w:rsidR="00314FD5" w:rsidRDefault="003907F3" w:rsidP="00A50216">
      <w:pPr>
        <w:pStyle w:val="Ttulo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3A43B987" wp14:editId="7584F40C">
            <wp:extent cx="5555556" cy="4337440"/>
            <wp:effectExtent l="0" t="0" r="762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32" cy="4341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F297B" w14:textId="696D4A9B" w:rsidR="003907F3" w:rsidRDefault="003907F3" w:rsidP="003907F3">
      <w:pPr>
        <w:rPr>
          <w:lang w:val="en-US"/>
        </w:rPr>
      </w:pPr>
    </w:p>
    <w:p w14:paraId="20D40F1A" w14:textId="77777777" w:rsidR="003907F3" w:rsidRPr="003907F3" w:rsidRDefault="003907F3" w:rsidP="003907F3">
      <w:pPr>
        <w:rPr>
          <w:lang w:val="en-US"/>
        </w:rPr>
      </w:pPr>
    </w:p>
    <w:p w14:paraId="457ED27B" w14:textId="210435A2" w:rsidR="00D12F4E" w:rsidRPr="00D12F4E" w:rsidRDefault="00D12F4E" w:rsidP="00FB1015">
      <w:pPr>
        <w:pStyle w:val="Ttulo1"/>
        <w:numPr>
          <w:ilvl w:val="0"/>
          <w:numId w:val="0"/>
        </w:numPr>
        <w:ind w:left="360" w:hanging="360"/>
      </w:pPr>
      <w:r w:rsidRPr="00D12F4E">
        <w:t>Appendix C: To Be Determined List</w:t>
      </w:r>
      <w:bookmarkEnd w:id="29"/>
    </w:p>
    <w:p w14:paraId="66895E6D" w14:textId="446E72D7" w:rsidR="00F07282" w:rsidRDefault="00BF60B1" w:rsidP="00F07282">
      <w:pPr>
        <w:rPr>
          <w:lang w:val="en-US"/>
        </w:rPr>
      </w:pPr>
      <w:r>
        <w:rPr>
          <w:lang w:val="en-US"/>
        </w:rPr>
        <w:t>No TBD list added.</w:t>
      </w:r>
    </w:p>
    <w:p w14:paraId="580F3A11" w14:textId="5B3374B7" w:rsidR="00F07282" w:rsidRDefault="00F07282" w:rsidP="00F07282">
      <w:pPr>
        <w:rPr>
          <w:lang w:val="en-US"/>
        </w:rPr>
      </w:pPr>
    </w:p>
    <w:p w14:paraId="601188D0" w14:textId="77777777" w:rsidR="00F07282" w:rsidRPr="00E7032F" w:rsidRDefault="00F07282" w:rsidP="00F07282">
      <w:pPr>
        <w:rPr>
          <w:lang w:val="en-US"/>
        </w:rPr>
      </w:pPr>
    </w:p>
    <w:sectPr w:rsidR="00F07282" w:rsidRPr="00E7032F" w:rsidSect="00064F06">
      <w:headerReference w:type="default" r:id="rId45"/>
      <w:footerReference w:type="default" r:id="rId46"/>
      <w:pgSz w:w="12240" w:h="15840"/>
      <w:pgMar w:top="1701" w:right="851" w:bottom="1418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01CFE0" w14:textId="77777777" w:rsidR="003E654F" w:rsidRDefault="003E654F" w:rsidP="00064F06">
      <w:pPr>
        <w:spacing w:after="0"/>
      </w:pPr>
      <w:r>
        <w:separator/>
      </w:r>
    </w:p>
  </w:endnote>
  <w:endnote w:type="continuationSeparator" w:id="0">
    <w:p w14:paraId="0FE21A62" w14:textId="77777777" w:rsidR="003E654F" w:rsidRDefault="003E654F" w:rsidP="00064F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2C4163" w14:textId="35923D1E" w:rsidR="003D0EBB" w:rsidRPr="00064F06" w:rsidRDefault="003D0EBB" w:rsidP="00064F06">
    <w:pPr>
      <w:pBdr>
        <w:top w:val="single" w:sz="4" w:space="1" w:color="auto"/>
      </w:pBdr>
      <w:tabs>
        <w:tab w:val="center" w:pos="4680"/>
        <w:tab w:val="right" w:pos="10490"/>
      </w:tabs>
      <w:spacing w:after="0"/>
      <w:ind w:right="48"/>
      <w:rPr>
        <w:rFonts w:ascii="Arial" w:eastAsia="Times New Roman" w:hAnsi="Arial" w:cs="Times New Roman"/>
        <w:sz w:val="16"/>
        <w:szCs w:val="16"/>
        <w:lang w:eastAsia="x-none"/>
      </w:rPr>
    </w:pP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sym w:font="Symbol" w:char="F0D3"/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 xml:space="preserve"> 201</w:t>
    </w:r>
    <w:r>
      <w:rPr>
        <w:rFonts w:ascii="Arial" w:eastAsia="Times New Roman" w:hAnsi="Arial" w:cs="Times New Roman"/>
        <w:sz w:val="16"/>
        <w:szCs w:val="16"/>
        <w:lang w:val="en-US" w:eastAsia="x-none"/>
      </w:rPr>
      <w:t>8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 xml:space="preserve"> Citigroup. 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ab/>
      <w:t xml:space="preserve">Information contained herein is for Internal Use and may be used only for business purposes authorized by </w:t>
    </w:r>
    <w:r w:rsidRPr="00064F06">
      <w:rPr>
        <w:rFonts w:ascii="Arial" w:eastAsia="Times New Roman" w:hAnsi="Arial" w:cs="Times New Roman"/>
        <w:sz w:val="16"/>
        <w:szCs w:val="16"/>
        <w:lang w:val="en-US" w:eastAsia="x-none"/>
      </w:rPr>
      <w:t>Payments Domain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>.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ab/>
      <w:t xml:space="preserve"> 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fldChar w:fldCharType="begin"/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instrText xml:space="preserve"> PAGE </w:instrTex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fldChar w:fldCharType="separate"/>
    </w:r>
    <w:r w:rsidR="00003654">
      <w:rPr>
        <w:rFonts w:ascii="Arial" w:eastAsia="Times New Roman" w:hAnsi="Arial" w:cs="Times New Roman"/>
        <w:noProof/>
        <w:sz w:val="16"/>
        <w:szCs w:val="16"/>
        <w:lang w:val="x-none" w:eastAsia="x-none"/>
      </w:rPr>
      <w:t>1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95BBC0" w14:textId="4B932A91" w:rsidR="003D0EBB" w:rsidRPr="00064F06" w:rsidRDefault="003D0EBB" w:rsidP="00064F06">
    <w:pPr>
      <w:pBdr>
        <w:top w:val="single" w:sz="4" w:space="1" w:color="auto"/>
      </w:pBdr>
      <w:tabs>
        <w:tab w:val="center" w:pos="4680"/>
        <w:tab w:val="right" w:pos="10490"/>
      </w:tabs>
      <w:spacing w:after="0"/>
      <w:ind w:right="48"/>
      <w:rPr>
        <w:rFonts w:ascii="Arial" w:eastAsia="Times New Roman" w:hAnsi="Arial" w:cs="Times New Roman"/>
        <w:sz w:val="16"/>
        <w:szCs w:val="16"/>
        <w:lang w:eastAsia="x-none"/>
      </w:rPr>
    </w:pP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sym w:font="Symbol" w:char="F0D3"/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 xml:space="preserve"> 201</w:t>
    </w:r>
    <w:r>
      <w:rPr>
        <w:rFonts w:ascii="Arial" w:eastAsia="Times New Roman" w:hAnsi="Arial" w:cs="Times New Roman"/>
        <w:sz w:val="16"/>
        <w:szCs w:val="16"/>
        <w:lang w:val="en-US" w:eastAsia="x-none"/>
      </w:rPr>
      <w:t>9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 xml:space="preserve"> Citigroup. 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ab/>
      <w:t xml:space="preserve">Information contained herein is for Internal Use and may be used only for business purposes authorized by </w:t>
    </w:r>
    <w:r w:rsidRPr="00064F06">
      <w:rPr>
        <w:rFonts w:ascii="Arial" w:eastAsia="Times New Roman" w:hAnsi="Arial" w:cs="Times New Roman"/>
        <w:sz w:val="16"/>
        <w:szCs w:val="16"/>
        <w:lang w:val="en-US" w:eastAsia="x-none"/>
      </w:rPr>
      <w:t>Payments Domain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>.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tab/>
      <w:t xml:space="preserve"> 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fldChar w:fldCharType="begin"/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instrText xml:space="preserve"> PAGE </w:instrTex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fldChar w:fldCharType="separate"/>
    </w:r>
    <w:r w:rsidR="00003654">
      <w:rPr>
        <w:rFonts w:ascii="Arial" w:eastAsia="Times New Roman" w:hAnsi="Arial" w:cs="Times New Roman"/>
        <w:noProof/>
        <w:sz w:val="16"/>
        <w:szCs w:val="16"/>
        <w:lang w:val="x-none" w:eastAsia="x-none"/>
      </w:rPr>
      <w:t>22</w:t>
    </w:r>
    <w:r w:rsidRPr="00064F06">
      <w:rPr>
        <w:rFonts w:ascii="Arial" w:eastAsia="Times New Roman" w:hAnsi="Arial" w:cs="Times New Roman"/>
        <w:sz w:val="16"/>
        <w:szCs w:val="16"/>
        <w:lang w:val="x-none" w:eastAsia="x-non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E8CF18" w14:textId="77777777" w:rsidR="003E654F" w:rsidRDefault="003E654F" w:rsidP="00064F06">
      <w:pPr>
        <w:spacing w:after="0"/>
      </w:pPr>
      <w:r>
        <w:separator/>
      </w:r>
    </w:p>
  </w:footnote>
  <w:footnote w:type="continuationSeparator" w:id="0">
    <w:p w14:paraId="2837477F" w14:textId="77777777" w:rsidR="003E654F" w:rsidRDefault="003E654F" w:rsidP="00064F0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E51037" w14:textId="77777777" w:rsidR="003D0EBB" w:rsidRDefault="003D0EBB" w:rsidP="00064F06">
    <w:pPr>
      <w:pStyle w:val="Encabezado"/>
      <w:tabs>
        <w:tab w:val="clear" w:pos="4419"/>
        <w:tab w:val="clear" w:pos="8838"/>
        <w:tab w:val="right" w:pos="10490"/>
      </w:tabs>
    </w:pPr>
    <w:r>
      <w:tab/>
    </w:r>
  </w:p>
  <w:p w14:paraId="79ABB8D6" w14:textId="77777777" w:rsidR="003D0EBB" w:rsidRDefault="003D0EB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88FCAC" w14:textId="77777777" w:rsidR="003D0EBB" w:rsidRDefault="003D0EBB" w:rsidP="00064F06">
    <w:pPr>
      <w:pStyle w:val="Encabezado"/>
      <w:tabs>
        <w:tab w:val="clear" w:pos="4419"/>
        <w:tab w:val="clear" w:pos="8838"/>
        <w:tab w:val="right" w:pos="10490"/>
      </w:tabs>
    </w:pPr>
    <w:r>
      <w:rPr>
        <w:noProof/>
        <w:lang w:val="en-US"/>
      </w:rPr>
      <w:drawing>
        <wp:inline distT="0" distB="0" distL="0" distR="0" wp14:anchorId="497B9CEB" wp14:editId="263FAD41">
          <wp:extent cx="1833044" cy="314325"/>
          <wp:effectExtent l="0" t="0" r="0" b="0"/>
          <wp:docPr id="3" name="Imagen 3" descr="C:\omar.diaz\assets\citibanamex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omar.diaz\assets\citibanamex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3044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noProof/>
        <w:lang w:val="en-US"/>
      </w:rPr>
      <w:drawing>
        <wp:inline distT="0" distB="0" distL="0" distR="0" wp14:anchorId="73E64DD5" wp14:editId="6544DF8F">
          <wp:extent cx="1814623" cy="304800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4843" cy="3048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3523C48" w14:textId="77777777" w:rsidR="003D0EBB" w:rsidRDefault="003D0EB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5249F"/>
    <w:multiLevelType w:val="multilevel"/>
    <w:tmpl w:val="E86AE2C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5AA6A01"/>
    <w:multiLevelType w:val="multilevel"/>
    <w:tmpl w:val="D428A45C"/>
    <w:lvl w:ilvl="0">
      <w:start w:val="1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7853CD8"/>
    <w:multiLevelType w:val="multilevel"/>
    <w:tmpl w:val="EE9A51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8664D2"/>
    <w:multiLevelType w:val="hybridMultilevel"/>
    <w:tmpl w:val="646609AC"/>
    <w:lvl w:ilvl="0" w:tplc="46C2D36E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BA005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E2C6E6C"/>
    <w:multiLevelType w:val="multilevel"/>
    <w:tmpl w:val="06AC68B6"/>
    <w:lvl w:ilvl="0">
      <w:start w:val="10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47E69DC"/>
    <w:multiLevelType w:val="multilevel"/>
    <w:tmpl w:val="E86AE2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6531DA2"/>
    <w:multiLevelType w:val="multilevel"/>
    <w:tmpl w:val="0494DF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8E011C7"/>
    <w:multiLevelType w:val="hybridMultilevel"/>
    <w:tmpl w:val="74DA6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34E21"/>
    <w:multiLevelType w:val="multilevel"/>
    <w:tmpl w:val="19A67C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C22089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D271C20"/>
    <w:multiLevelType w:val="multilevel"/>
    <w:tmpl w:val="71346282"/>
    <w:lvl w:ilvl="0">
      <w:start w:val="1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1D2C4B13"/>
    <w:multiLevelType w:val="multilevel"/>
    <w:tmpl w:val="96CC7A74"/>
    <w:lvl w:ilvl="0">
      <w:start w:val="10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1D7A02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E20620D"/>
    <w:multiLevelType w:val="multilevel"/>
    <w:tmpl w:val="EE9A51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4620A3D"/>
    <w:multiLevelType w:val="hybridMultilevel"/>
    <w:tmpl w:val="020A8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AE661B"/>
    <w:multiLevelType w:val="multilevel"/>
    <w:tmpl w:val="EE9A51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56A0BC9"/>
    <w:multiLevelType w:val="multilevel"/>
    <w:tmpl w:val="B8AAF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25BA114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5FE3736"/>
    <w:multiLevelType w:val="multilevel"/>
    <w:tmpl w:val="BA6C4010"/>
    <w:lvl w:ilvl="0">
      <w:start w:val="10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2A4E326E"/>
    <w:multiLevelType w:val="multilevel"/>
    <w:tmpl w:val="0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2B6759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0864FEC"/>
    <w:multiLevelType w:val="multilevel"/>
    <w:tmpl w:val="AE06B71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3093437B"/>
    <w:multiLevelType w:val="hybridMultilevel"/>
    <w:tmpl w:val="00F2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CB48C6"/>
    <w:multiLevelType w:val="hybridMultilevel"/>
    <w:tmpl w:val="C0540D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C74313"/>
    <w:multiLevelType w:val="multilevel"/>
    <w:tmpl w:val="F774DD9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3B6D10F2"/>
    <w:multiLevelType w:val="multilevel"/>
    <w:tmpl w:val="AE06B71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45C2617F"/>
    <w:multiLevelType w:val="hybridMultilevel"/>
    <w:tmpl w:val="1BB67A9E"/>
    <w:lvl w:ilvl="0" w:tplc="86D662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E460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2815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0A1B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46CA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EAEB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5090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AE75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8A0E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464071"/>
    <w:multiLevelType w:val="multilevel"/>
    <w:tmpl w:val="FDA07D3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6492ADD"/>
    <w:multiLevelType w:val="multilevel"/>
    <w:tmpl w:val="52E0AAB2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4D450346"/>
    <w:multiLevelType w:val="multilevel"/>
    <w:tmpl w:val="A68021B8"/>
    <w:lvl w:ilvl="0">
      <w:start w:val="10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4F7F0570"/>
    <w:multiLevelType w:val="multilevel"/>
    <w:tmpl w:val="AE06B71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511C6377"/>
    <w:multiLevelType w:val="multilevel"/>
    <w:tmpl w:val="1ED8BD90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5B9119E2"/>
    <w:multiLevelType w:val="multilevel"/>
    <w:tmpl w:val="781A19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5D3347E3"/>
    <w:multiLevelType w:val="multilevel"/>
    <w:tmpl w:val="37343B2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675F6E48"/>
    <w:multiLevelType w:val="multilevel"/>
    <w:tmpl w:val="0CAED202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6E7D032D"/>
    <w:multiLevelType w:val="multilevel"/>
    <w:tmpl w:val="EEB8D160"/>
    <w:lvl w:ilvl="0">
      <w:start w:val="12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900" w:hanging="54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</w:rPr>
    </w:lvl>
  </w:abstractNum>
  <w:abstractNum w:abstractNumId="37" w15:restartNumberingAfterBreak="0">
    <w:nsid w:val="73735A2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A55661"/>
    <w:multiLevelType w:val="multilevel"/>
    <w:tmpl w:val="3BF479D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7BAD6691"/>
    <w:multiLevelType w:val="multilevel"/>
    <w:tmpl w:val="AE06B71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C2E4267"/>
    <w:multiLevelType w:val="hybridMultilevel"/>
    <w:tmpl w:val="66F64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56300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7D114BAD"/>
    <w:multiLevelType w:val="multilevel"/>
    <w:tmpl w:val="E86AE2CA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8"/>
  </w:num>
  <w:num w:numId="3">
    <w:abstractNumId w:val="20"/>
  </w:num>
  <w:num w:numId="4">
    <w:abstractNumId w:val="24"/>
  </w:num>
  <w:num w:numId="5">
    <w:abstractNumId w:val="37"/>
  </w:num>
  <w:num w:numId="6">
    <w:abstractNumId w:val="21"/>
  </w:num>
  <w:num w:numId="7">
    <w:abstractNumId w:val="13"/>
  </w:num>
  <w:num w:numId="8">
    <w:abstractNumId w:val="41"/>
  </w:num>
  <w:num w:numId="9">
    <w:abstractNumId w:val="18"/>
  </w:num>
  <w:num w:numId="10">
    <w:abstractNumId w:val="4"/>
  </w:num>
  <w:num w:numId="11">
    <w:abstractNumId w:val="10"/>
  </w:num>
  <w:num w:numId="12">
    <w:abstractNumId w:val="28"/>
  </w:num>
  <w:num w:numId="13">
    <w:abstractNumId w:val="15"/>
  </w:num>
  <w:num w:numId="14">
    <w:abstractNumId w:val="40"/>
  </w:num>
  <w:num w:numId="15">
    <w:abstractNumId w:val="23"/>
  </w:num>
  <w:num w:numId="16">
    <w:abstractNumId w:val="9"/>
  </w:num>
  <w:num w:numId="17">
    <w:abstractNumId w:val="17"/>
  </w:num>
  <w:num w:numId="18">
    <w:abstractNumId w:val="33"/>
  </w:num>
  <w:num w:numId="19">
    <w:abstractNumId w:val="6"/>
  </w:num>
  <w:num w:numId="20">
    <w:abstractNumId w:val="7"/>
  </w:num>
  <w:num w:numId="21">
    <w:abstractNumId w:val="34"/>
  </w:num>
  <w:num w:numId="22">
    <w:abstractNumId w:val="22"/>
  </w:num>
  <w:num w:numId="23">
    <w:abstractNumId w:val="35"/>
  </w:num>
  <w:num w:numId="24">
    <w:abstractNumId w:val="25"/>
  </w:num>
  <w:num w:numId="25">
    <w:abstractNumId w:val="38"/>
  </w:num>
  <w:num w:numId="26">
    <w:abstractNumId w:val="26"/>
  </w:num>
  <w:num w:numId="27">
    <w:abstractNumId w:val="31"/>
  </w:num>
  <w:num w:numId="28">
    <w:abstractNumId w:val="39"/>
  </w:num>
  <w:num w:numId="29">
    <w:abstractNumId w:val="19"/>
  </w:num>
  <w:num w:numId="30">
    <w:abstractNumId w:val="12"/>
  </w:num>
  <w:num w:numId="31">
    <w:abstractNumId w:val="0"/>
  </w:num>
  <w:num w:numId="32">
    <w:abstractNumId w:val="5"/>
  </w:num>
  <w:num w:numId="33">
    <w:abstractNumId w:val="30"/>
  </w:num>
  <w:num w:numId="34">
    <w:abstractNumId w:val="32"/>
  </w:num>
  <w:num w:numId="35">
    <w:abstractNumId w:val="42"/>
  </w:num>
  <w:num w:numId="36">
    <w:abstractNumId w:val="11"/>
  </w:num>
  <w:num w:numId="37">
    <w:abstractNumId w:val="29"/>
  </w:num>
  <w:num w:numId="38">
    <w:abstractNumId w:val="1"/>
  </w:num>
  <w:num w:numId="39">
    <w:abstractNumId w:val="36"/>
  </w:num>
  <w:num w:numId="40">
    <w:abstractNumId w:val="27"/>
  </w:num>
  <w:num w:numId="41">
    <w:abstractNumId w:val="8"/>
  </w:num>
  <w:num w:numId="42">
    <w:abstractNumId w:val="16"/>
  </w:num>
  <w:num w:numId="43">
    <w:abstractNumId w:val="2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32F"/>
    <w:rsid w:val="00003654"/>
    <w:rsid w:val="000361E5"/>
    <w:rsid w:val="00042507"/>
    <w:rsid w:val="000520A8"/>
    <w:rsid w:val="0005673F"/>
    <w:rsid w:val="00060CB3"/>
    <w:rsid w:val="00061703"/>
    <w:rsid w:val="00061C49"/>
    <w:rsid w:val="00064F06"/>
    <w:rsid w:val="000722BA"/>
    <w:rsid w:val="00076788"/>
    <w:rsid w:val="000A00FD"/>
    <w:rsid w:val="000A48C4"/>
    <w:rsid w:val="000A5211"/>
    <w:rsid w:val="000A647E"/>
    <w:rsid w:val="000A731A"/>
    <w:rsid w:val="000B21A2"/>
    <w:rsid w:val="000B23E7"/>
    <w:rsid w:val="000B3502"/>
    <w:rsid w:val="000B5D0A"/>
    <w:rsid w:val="000B7A79"/>
    <w:rsid w:val="000C4D69"/>
    <w:rsid w:val="000D3548"/>
    <w:rsid w:val="000E5740"/>
    <w:rsid w:val="000E6DAD"/>
    <w:rsid w:val="00107D23"/>
    <w:rsid w:val="00111207"/>
    <w:rsid w:val="00126258"/>
    <w:rsid w:val="00130583"/>
    <w:rsid w:val="001320B8"/>
    <w:rsid w:val="00146EEA"/>
    <w:rsid w:val="00154BF2"/>
    <w:rsid w:val="001661FE"/>
    <w:rsid w:val="00171430"/>
    <w:rsid w:val="00174EEE"/>
    <w:rsid w:val="001803FB"/>
    <w:rsid w:val="001835B4"/>
    <w:rsid w:val="00194346"/>
    <w:rsid w:val="001953D4"/>
    <w:rsid w:val="00195B60"/>
    <w:rsid w:val="00196ED8"/>
    <w:rsid w:val="001A6EE4"/>
    <w:rsid w:val="001C6433"/>
    <w:rsid w:val="001D2DF6"/>
    <w:rsid w:val="001D7169"/>
    <w:rsid w:val="001E1214"/>
    <w:rsid w:val="001E1A56"/>
    <w:rsid w:val="001F0DFE"/>
    <w:rsid w:val="001F6C5D"/>
    <w:rsid w:val="00200E62"/>
    <w:rsid w:val="0020355A"/>
    <w:rsid w:val="002079D0"/>
    <w:rsid w:val="0023079A"/>
    <w:rsid w:val="00230B41"/>
    <w:rsid w:val="002329B1"/>
    <w:rsid w:val="0023750F"/>
    <w:rsid w:val="00244BF7"/>
    <w:rsid w:val="00246354"/>
    <w:rsid w:val="00253EDA"/>
    <w:rsid w:val="00290752"/>
    <w:rsid w:val="002A2FF3"/>
    <w:rsid w:val="002B284C"/>
    <w:rsid w:val="002D4341"/>
    <w:rsid w:val="002D51CE"/>
    <w:rsid w:val="002E2A13"/>
    <w:rsid w:val="002F1028"/>
    <w:rsid w:val="002F4940"/>
    <w:rsid w:val="00310231"/>
    <w:rsid w:val="00314416"/>
    <w:rsid w:val="0031455B"/>
    <w:rsid w:val="00314FD5"/>
    <w:rsid w:val="00320E28"/>
    <w:rsid w:val="003415F8"/>
    <w:rsid w:val="0034771C"/>
    <w:rsid w:val="00365E9D"/>
    <w:rsid w:val="00367D7D"/>
    <w:rsid w:val="003716A4"/>
    <w:rsid w:val="00375172"/>
    <w:rsid w:val="003831F2"/>
    <w:rsid w:val="003834DE"/>
    <w:rsid w:val="003907F3"/>
    <w:rsid w:val="0039458D"/>
    <w:rsid w:val="003A0B30"/>
    <w:rsid w:val="003B5C4E"/>
    <w:rsid w:val="003D0EBB"/>
    <w:rsid w:val="003D1497"/>
    <w:rsid w:val="003D6083"/>
    <w:rsid w:val="003E4BE9"/>
    <w:rsid w:val="003E654F"/>
    <w:rsid w:val="003F73FD"/>
    <w:rsid w:val="00403362"/>
    <w:rsid w:val="00404A85"/>
    <w:rsid w:val="00410E69"/>
    <w:rsid w:val="00421BA7"/>
    <w:rsid w:val="00434328"/>
    <w:rsid w:val="00436F79"/>
    <w:rsid w:val="00440FE3"/>
    <w:rsid w:val="00441A22"/>
    <w:rsid w:val="0044373C"/>
    <w:rsid w:val="0045053F"/>
    <w:rsid w:val="004675C5"/>
    <w:rsid w:val="00467F54"/>
    <w:rsid w:val="00474371"/>
    <w:rsid w:val="00476BF0"/>
    <w:rsid w:val="004772F9"/>
    <w:rsid w:val="00477C55"/>
    <w:rsid w:val="004811CD"/>
    <w:rsid w:val="00486FC0"/>
    <w:rsid w:val="00492CEE"/>
    <w:rsid w:val="004A0549"/>
    <w:rsid w:val="004A5E2D"/>
    <w:rsid w:val="004B7C09"/>
    <w:rsid w:val="004C7C5D"/>
    <w:rsid w:val="004D6FC9"/>
    <w:rsid w:val="004E3640"/>
    <w:rsid w:val="004E4712"/>
    <w:rsid w:val="00512FCE"/>
    <w:rsid w:val="00522501"/>
    <w:rsid w:val="00523C02"/>
    <w:rsid w:val="00536BAC"/>
    <w:rsid w:val="00537B38"/>
    <w:rsid w:val="005675EE"/>
    <w:rsid w:val="00571B62"/>
    <w:rsid w:val="00576231"/>
    <w:rsid w:val="00577DD7"/>
    <w:rsid w:val="005819CB"/>
    <w:rsid w:val="005C34BB"/>
    <w:rsid w:val="005D6FEF"/>
    <w:rsid w:val="005E7E7D"/>
    <w:rsid w:val="005F39D4"/>
    <w:rsid w:val="00601FF3"/>
    <w:rsid w:val="00606B1E"/>
    <w:rsid w:val="00606D68"/>
    <w:rsid w:val="00606F74"/>
    <w:rsid w:val="00610E68"/>
    <w:rsid w:val="0061182F"/>
    <w:rsid w:val="006156CB"/>
    <w:rsid w:val="00617E57"/>
    <w:rsid w:val="0062044B"/>
    <w:rsid w:val="00624FED"/>
    <w:rsid w:val="00626F73"/>
    <w:rsid w:val="0063036F"/>
    <w:rsid w:val="0063245B"/>
    <w:rsid w:val="006357C6"/>
    <w:rsid w:val="00655461"/>
    <w:rsid w:val="0066694B"/>
    <w:rsid w:val="00670D0E"/>
    <w:rsid w:val="006801BB"/>
    <w:rsid w:val="00686202"/>
    <w:rsid w:val="006922A3"/>
    <w:rsid w:val="006A3EFB"/>
    <w:rsid w:val="006B2650"/>
    <w:rsid w:val="006B469D"/>
    <w:rsid w:val="006C46C1"/>
    <w:rsid w:val="006D074F"/>
    <w:rsid w:val="006D1A3D"/>
    <w:rsid w:val="006D45D1"/>
    <w:rsid w:val="006E485B"/>
    <w:rsid w:val="00700C57"/>
    <w:rsid w:val="0070327E"/>
    <w:rsid w:val="00706243"/>
    <w:rsid w:val="0072405A"/>
    <w:rsid w:val="007357DC"/>
    <w:rsid w:val="007378EC"/>
    <w:rsid w:val="0074262A"/>
    <w:rsid w:val="00742783"/>
    <w:rsid w:val="007515A4"/>
    <w:rsid w:val="007725E9"/>
    <w:rsid w:val="00776B86"/>
    <w:rsid w:val="00777B21"/>
    <w:rsid w:val="007926AA"/>
    <w:rsid w:val="00794D77"/>
    <w:rsid w:val="00795BBE"/>
    <w:rsid w:val="00795EC9"/>
    <w:rsid w:val="00797A4A"/>
    <w:rsid w:val="007A7C07"/>
    <w:rsid w:val="007B5C70"/>
    <w:rsid w:val="007D3C29"/>
    <w:rsid w:val="007F4E0A"/>
    <w:rsid w:val="007F5901"/>
    <w:rsid w:val="00804E60"/>
    <w:rsid w:val="00807115"/>
    <w:rsid w:val="008104F5"/>
    <w:rsid w:val="008131C4"/>
    <w:rsid w:val="00816FF0"/>
    <w:rsid w:val="00830879"/>
    <w:rsid w:val="008401DC"/>
    <w:rsid w:val="008609C7"/>
    <w:rsid w:val="00866E4A"/>
    <w:rsid w:val="00873C30"/>
    <w:rsid w:val="00877154"/>
    <w:rsid w:val="008960C3"/>
    <w:rsid w:val="008A11E3"/>
    <w:rsid w:val="008A1402"/>
    <w:rsid w:val="008A608E"/>
    <w:rsid w:val="008B07DE"/>
    <w:rsid w:val="008B0EE6"/>
    <w:rsid w:val="008C6D83"/>
    <w:rsid w:val="008D12A1"/>
    <w:rsid w:val="008D37F3"/>
    <w:rsid w:val="008D4E14"/>
    <w:rsid w:val="008D7499"/>
    <w:rsid w:val="008E0D89"/>
    <w:rsid w:val="008F77FC"/>
    <w:rsid w:val="0090037C"/>
    <w:rsid w:val="009060EC"/>
    <w:rsid w:val="00915DEF"/>
    <w:rsid w:val="009320CE"/>
    <w:rsid w:val="00933556"/>
    <w:rsid w:val="00935251"/>
    <w:rsid w:val="00950A3B"/>
    <w:rsid w:val="00951E1E"/>
    <w:rsid w:val="009608BD"/>
    <w:rsid w:val="00965823"/>
    <w:rsid w:val="00972F62"/>
    <w:rsid w:val="00987CC0"/>
    <w:rsid w:val="00993448"/>
    <w:rsid w:val="00996013"/>
    <w:rsid w:val="00997C33"/>
    <w:rsid w:val="009A3583"/>
    <w:rsid w:val="009B11B8"/>
    <w:rsid w:val="009E7D82"/>
    <w:rsid w:val="009F0765"/>
    <w:rsid w:val="009F5CAC"/>
    <w:rsid w:val="00A00DDE"/>
    <w:rsid w:val="00A02920"/>
    <w:rsid w:val="00A20971"/>
    <w:rsid w:val="00A220F2"/>
    <w:rsid w:val="00A22406"/>
    <w:rsid w:val="00A37D3A"/>
    <w:rsid w:val="00A47CDD"/>
    <w:rsid w:val="00A47F0C"/>
    <w:rsid w:val="00A50216"/>
    <w:rsid w:val="00A564A5"/>
    <w:rsid w:val="00A6186F"/>
    <w:rsid w:val="00A64E4B"/>
    <w:rsid w:val="00A676AC"/>
    <w:rsid w:val="00A76546"/>
    <w:rsid w:val="00A767B7"/>
    <w:rsid w:val="00A871F2"/>
    <w:rsid w:val="00A95E0C"/>
    <w:rsid w:val="00AA18E2"/>
    <w:rsid w:val="00AB2A50"/>
    <w:rsid w:val="00AC1683"/>
    <w:rsid w:val="00AD66EB"/>
    <w:rsid w:val="00AD777E"/>
    <w:rsid w:val="00AE0F3F"/>
    <w:rsid w:val="00AF6762"/>
    <w:rsid w:val="00B10724"/>
    <w:rsid w:val="00B1261D"/>
    <w:rsid w:val="00B12B2E"/>
    <w:rsid w:val="00B158A3"/>
    <w:rsid w:val="00B315E6"/>
    <w:rsid w:val="00B368AA"/>
    <w:rsid w:val="00B55BF6"/>
    <w:rsid w:val="00B56F2D"/>
    <w:rsid w:val="00B578A9"/>
    <w:rsid w:val="00B626AA"/>
    <w:rsid w:val="00B72262"/>
    <w:rsid w:val="00B73A1D"/>
    <w:rsid w:val="00B82D1C"/>
    <w:rsid w:val="00B83671"/>
    <w:rsid w:val="00B87505"/>
    <w:rsid w:val="00B9221D"/>
    <w:rsid w:val="00BA02D5"/>
    <w:rsid w:val="00BA5AAF"/>
    <w:rsid w:val="00BA77F1"/>
    <w:rsid w:val="00BB03D3"/>
    <w:rsid w:val="00BB2DF8"/>
    <w:rsid w:val="00BB7FC7"/>
    <w:rsid w:val="00BD72B0"/>
    <w:rsid w:val="00BE60EE"/>
    <w:rsid w:val="00BF60B1"/>
    <w:rsid w:val="00C07376"/>
    <w:rsid w:val="00C07A5B"/>
    <w:rsid w:val="00C10336"/>
    <w:rsid w:val="00C20277"/>
    <w:rsid w:val="00C23F83"/>
    <w:rsid w:val="00C44908"/>
    <w:rsid w:val="00C457BC"/>
    <w:rsid w:val="00C461A2"/>
    <w:rsid w:val="00C50261"/>
    <w:rsid w:val="00C574DF"/>
    <w:rsid w:val="00C7242F"/>
    <w:rsid w:val="00C75D36"/>
    <w:rsid w:val="00C93167"/>
    <w:rsid w:val="00C948DA"/>
    <w:rsid w:val="00CA6374"/>
    <w:rsid w:val="00CB2DF2"/>
    <w:rsid w:val="00CE7153"/>
    <w:rsid w:val="00CF71B9"/>
    <w:rsid w:val="00D01065"/>
    <w:rsid w:val="00D017B9"/>
    <w:rsid w:val="00D0214D"/>
    <w:rsid w:val="00D12F4E"/>
    <w:rsid w:val="00D16493"/>
    <w:rsid w:val="00D20274"/>
    <w:rsid w:val="00D204EA"/>
    <w:rsid w:val="00D22916"/>
    <w:rsid w:val="00D23084"/>
    <w:rsid w:val="00D2343C"/>
    <w:rsid w:val="00D2670A"/>
    <w:rsid w:val="00D26D3E"/>
    <w:rsid w:val="00D33B16"/>
    <w:rsid w:val="00D5132A"/>
    <w:rsid w:val="00D521B2"/>
    <w:rsid w:val="00D577F3"/>
    <w:rsid w:val="00D87141"/>
    <w:rsid w:val="00D90255"/>
    <w:rsid w:val="00DA080A"/>
    <w:rsid w:val="00DB0C84"/>
    <w:rsid w:val="00DB0D7C"/>
    <w:rsid w:val="00DB2BBF"/>
    <w:rsid w:val="00DC2578"/>
    <w:rsid w:val="00DC2B00"/>
    <w:rsid w:val="00DC781E"/>
    <w:rsid w:val="00DD200A"/>
    <w:rsid w:val="00DD7630"/>
    <w:rsid w:val="00DD7A0A"/>
    <w:rsid w:val="00DE1132"/>
    <w:rsid w:val="00DE3BF4"/>
    <w:rsid w:val="00DE7DEA"/>
    <w:rsid w:val="00DF2EEF"/>
    <w:rsid w:val="00DF6745"/>
    <w:rsid w:val="00E02103"/>
    <w:rsid w:val="00E03852"/>
    <w:rsid w:val="00E0645E"/>
    <w:rsid w:val="00E25721"/>
    <w:rsid w:val="00E335AF"/>
    <w:rsid w:val="00E40A11"/>
    <w:rsid w:val="00E42F8A"/>
    <w:rsid w:val="00E43072"/>
    <w:rsid w:val="00E45BB4"/>
    <w:rsid w:val="00E56484"/>
    <w:rsid w:val="00E57A64"/>
    <w:rsid w:val="00E63CCA"/>
    <w:rsid w:val="00E7032F"/>
    <w:rsid w:val="00E710DC"/>
    <w:rsid w:val="00E73522"/>
    <w:rsid w:val="00E74D38"/>
    <w:rsid w:val="00E76D4F"/>
    <w:rsid w:val="00E82010"/>
    <w:rsid w:val="00E82882"/>
    <w:rsid w:val="00E850DA"/>
    <w:rsid w:val="00E86C89"/>
    <w:rsid w:val="00E91CE9"/>
    <w:rsid w:val="00EA279D"/>
    <w:rsid w:val="00EA6653"/>
    <w:rsid w:val="00EC49FB"/>
    <w:rsid w:val="00ED06E6"/>
    <w:rsid w:val="00EF129D"/>
    <w:rsid w:val="00F07282"/>
    <w:rsid w:val="00F12AA9"/>
    <w:rsid w:val="00F170EA"/>
    <w:rsid w:val="00F218BE"/>
    <w:rsid w:val="00F246AB"/>
    <w:rsid w:val="00F31172"/>
    <w:rsid w:val="00F43314"/>
    <w:rsid w:val="00F47D9B"/>
    <w:rsid w:val="00F61850"/>
    <w:rsid w:val="00F66B82"/>
    <w:rsid w:val="00F70494"/>
    <w:rsid w:val="00F83BF7"/>
    <w:rsid w:val="00F854C7"/>
    <w:rsid w:val="00F8701A"/>
    <w:rsid w:val="00F9429A"/>
    <w:rsid w:val="00FB1015"/>
    <w:rsid w:val="00FC228C"/>
    <w:rsid w:val="00FC7859"/>
    <w:rsid w:val="00FD3C78"/>
    <w:rsid w:val="00FD702C"/>
    <w:rsid w:val="00FE1601"/>
    <w:rsid w:val="00FF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B5030"/>
  <w15:docId w15:val="{D64F3D50-58BE-4100-A2AB-5DAEC265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50DA"/>
    <w:pPr>
      <w:spacing w:after="120" w:line="240" w:lineRule="auto"/>
      <w:jc w:val="both"/>
    </w:pPr>
    <w:rPr>
      <w:sz w:val="20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FB1015"/>
    <w:pPr>
      <w:numPr>
        <w:numId w:val="2"/>
      </w:numPr>
      <w:outlineLvl w:val="0"/>
    </w:pPr>
    <w:rPr>
      <w:b/>
      <w:color w:val="1F497D" w:themeColor="text2"/>
      <w:sz w:val="32"/>
      <w:lang w:val="en-US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FB1015"/>
    <w:pPr>
      <w:numPr>
        <w:ilvl w:val="1"/>
      </w:numPr>
      <w:ind w:left="431" w:hanging="431"/>
      <w:outlineLvl w:val="1"/>
    </w:pPr>
    <w:rPr>
      <w:sz w:val="28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571B62"/>
    <w:pPr>
      <w:numPr>
        <w:ilvl w:val="2"/>
      </w:numPr>
      <w:spacing w:after="60"/>
      <w:outlineLvl w:val="2"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2F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B1015"/>
    <w:rPr>
      <w:b/>
      <w:color w:val="1F497D" w:themeColor="text2"/>
      <w:sz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FB1015"/>
    <w:rPr>
      <w:b/>
      <w:color w:val="1F497D" w:themeColor="text2"/>
      <w:sz w:val="28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571B62"/>
    <w:rPr>
      <w:b/>
      <w:color w:val="1F497D" w:themeColor="text2"/>
      <w:sz w:val="24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064F06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4F06"/>
  </w:style>
  <w:style w:type="paragraph" w:styleId="Piedepgina">
    <w:name w:val="footer"/>
    <w:basedOn w:val="Normal"/>
    <w:link w:val="PiedepginaCar"/>
    <w:uiPriority w:val="99"/>
    <w:unhideWhenUsed/>
    <w:rsid w:val="00064F06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F06"/>
  </w:style>
  <w:style w:type="paragraph" w:styleId="Textodeglobo">
    <w:name w:val="Balloon Text"/>
    <w:basedOn w:val="Normal"/>
    <w:link w:val="TextodegloboCar"/>
    <w:uiPriority w:val="99"/>
    <w:semiHidden/>
    <w:unhideWhenUsed/>
    <w:rsid w:val="00064F06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4F06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72F62"/>
    <w:rPr>
      <w:b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2F62"/>
    <w:rPr>
      <w:b/>
      <w:sz w:val="56"/>
      <w:szCs w:val="56"/>
    </w:rPr>
  </w:style>
  <w:style w:type="table" w:styleId="Tablaconcuadrcula">
    <w:name w:val="Table Grid"/>
    <w:basedOn w:val="Tablanormal"/>
    <w:uiPriority w:val="59"/>
    <w:rsid w:val="00F07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577DD7"/>
    <w:pPr>
      <w:tabs>
        <w:tab w:val="left" w:pos="440"/>
        <w:tab w:val="right" w:leader="dot" w:pos="10528"/>
      </w:tabs>
      <w:spacing w:after="60"/>
    </w:pPr>
  </w:style>
  <w:style w:type="character" w:styleId="Hipervnculo">
    <w:name w:val="Hyperlink"/>
    <w:basedOn w:val="Fuentedeprrafopredeter"/>
    <w:uiPriority w:val="99"/>
    <w:unhideWhenUsed/>
    <w:rsid w:val="00D12F4E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B1015"/>
    <w:pPr>
      <w:tabs>
        <w:tab w:val="left" w:pos="880"/>
        <w:tab w:val="right" w:leader="dot" w:pos="10528"/>
      </w:tabs>
      <w:spacing w:after="60"/>
      <w:ind w:left="198"/>
    </w:pPr>
  </w:style>
  <w:style w:type="paragraph" w:styleId="TDC3">
    <w:name w:val="toc 3"/>
    <w:basedOn w:val="Normal"/>
    <w:next w:val="Normal"/>
    <w:autoRedefine/>
    <w:uiPriority w:val="39"/>
    <w:unhideWhenUsed/>
    <w:rsid w:val="00577DD7"/>
    <w:pPr>
      <w:tabs>
        <w:tab w:val="left" w:pos="1320"/>
        <w:tab w:val="right" w:leader="dot" w:pos="10528"/>
      </w:tabs>
      <w:spacing w:after="60"/>
      <w:ind w:left="403"/>
    </w:pPr>
  </w:style>
  <w:style w:type="character" w:styleId="Hipervnculovisitado">
    <w:name w:val="FollowedHyperlink"/>
    <w:basedOn w:val="Fuentedeprrafopredeter"/>
    <w:uiPriority w:val="99"/>
    <w:semiHidden/>
    <w:unhideWhenUsed/>
    <w:rsid w:val="00D23084"/>
    <w:rPr>
      <w:color w:val="954F72"/>
      <w:u w:val="single"/>
    </w:rPr>
  </w:style>
  <w:style w:type="paragraph" w:customStyle="1" w:styleId="msonormal0">
    <w:name w:val="msonormal"/>
    <w:basedOn w:val="Normal"/>
    <w:rsid w:val="00D2308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xl63">
    <w:name w:val="xl63"/>
    <w:basedOn w:val="Normal"/>
    <w:rsid w:val="00D2308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xl64">
    <w:name w:val="xl64"/>
    <w:basedOn w:val="Normal"/>
    <w:rsid w:val="00D2308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xl65">
    <w:name w:val="xl65"/>
    <w:basedOn w:val="Normal"/>
    <w:rsid w:val="00D2308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xl66">
    <w:name w:val="xl66"/>
    <w:basedOn w:val="Normal"/>
    <w:rsid w:val="00D2308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xl67">
    <w:name w:val="xl67"/>
    <w:basedOn w:val="Normal"/>
    <w:rsid w:val="00D2308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xl68">
    <w:name w:val="xl68"/>
    <w:basedOn w:val="Normal"/>
    <w:rsid w:val="00D2308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xl69">
    <w:name w:val="xl69"/>
    <w:basedOn w:val="Normal"/>
    <w:rsid w:val="00D23084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xl70">
    <w:name w:val="xl70"/>
    <w:basedOn w:val="Normal"/>
    <w:rsid w:val="00D23084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xl71">
    <w:name w:val="xl71"/>
    <w:basedOn w:val="Normal"/>
    <w:rsid w:val="00D23084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xl72">
    <w:name w:val="xl72"/>
    <w:basedOn w:val="Normal"/>
    <w:rsid w:val="00D23084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xl73">
    <w:name w:val="xl73"/>
    <w:basedOn w:val="Normal"/>
    <w:rsid w:val="00D2308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xl74">
    <w:name w:val="xl74"/>
    <w:basedOn w:val="Normal"/>
    <w:rsid w:val="00D2308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xl75">
    <w:name w:val="xl75"/>
    <w:basedOn w:val="Normal"/>
    <w:rsid w:val="00D2308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xl76">
    <w:name w:val="xl76"/>
    <w:basedOn w:val="Normal"/>
    <w:rsid w:val="00D2308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xl77">
    <w:name w:val="xl77"/>
    <w:basedOn w:val="Normal"/>
    <w:rsid w:val="00D2308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B7FC7"/>
    <w:pPr>
      <w:spacing w:after="0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B7FC7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F71B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8924">
                  <w:marLeft w:val="0"/>
                  <w:marRight w:val="0"/>
                  <w:marTop w:val="0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5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70194">
                  <w:marLeft w:val="0"/>
                  <w:marRight w:val="0"/>
                  <w:marTop w:val="0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5858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mar.diaz\omar.diaz\Templates\PG%20Templat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EE7678-9CE2-40EF-9212-F57DEC6FC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PG Template.dotx</Template>
  <TotalTime>6624</TotalTime>
  <Pages>29</Pages>
  <Words>4289</Words>
  <Characters>24448</Characters>
  <Application>Microsoft Office Word</Application>
  <DocSecurity>0</DocSecurity>
  <Lines>203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Citigroup</Company>
  <LinksUpToDate>false</LinksUpToDate>
  <CharactersWithSpaces>28680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Omar Diaz</dc:creator>
  <cp:lastModifiedBy>Martinez San Luis, Norma Angelica [GCB-OT NE]</cp:lastModifiedBy>
  <cp:revision>93</cp:revision>
  <dcterms:created xsi:type="dcterms:W3CDTF">2019-01-09T01:38:00Z</dcterms:created>
  <dcterms:modified xsi:type="dcterms:W3CDTF">2019-01-22T20:18:00Z</dcterms:modified>
</cp:coreProperties>
</file>